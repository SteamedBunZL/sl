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23C" w:rsidRPr="00E307A8" w:rsidRDefault="00726DCC" w:rsidP="004B3C65">
      <w:pPr>
        <w:pStyle w:val="10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注册登录</w:t>
      </w:r>
    </w:p>
    <w:p w:rsidR="008445B8" w:rsidRDefault="008445B8" w:rsidP="008445B8">
      <w:pPr>
        <w:pStyle w:val="2"/>
        <w:rPr>
          <w:rFonts w:hint="eastAsia"/>
        </w:rPr>
      </w:pPr>
      <w:r w:rsidRPr="00E307A8">
        <w:rPr>
          <w:rFonts w:hint="eastAsia"/>
        </w:rPr>
        <w:t>新用户注册</w:t>
      </w:r>
      <w:r w:rsidR="0007167F">
        <w:rPr>
          <w:rFonts w:hint="eastAsia"/>
        </w:rPr>
        <w:t xml:space="preserve"> </w:t>
      </w:r>
    </w:p>
    <w:p w:rsidR="0007167F" w:rsidRPr="0007167F" w:rsidRDefault="00D32BE1" w:rsidP="00D32BE1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RegistActivity</w:t>
      </w:r>
    </w:p>
    <w:p w:rsidR="00B31B79" w:rsidRDefault="00B31B79" w:rsidP="005901D4">
      <w:pPr>
        <w:pStyle w:val="3"/>
      </w:pPr>
      <w:r w:rsidRPr="00E307A8">
        <w:rPr>
          <w:rFonts w:hint="eastAsia"/>
        </w:rPr>
        <w:t>头像选择：更多选项</w:t>
      </w:r>
      <w:r w:rsidR="007000BB">
        <w:rPr>
          <w:rFonts w:hint="eastAsia"/>
        </w:rPr>
        <w:t>对话框</w:t>
      </w:r>
    </w:p>
    <w:p w:rsidR="00E06BA9" w:rsidRDefault="00E06BA9" w:rsidP="00E06BA9">
      <w:pPr>
        <w:pStyle w:val="3"/>
        <w:rPr>
          <w:color w:val="FF0000"/>
        </w:rPr>
      </w:pPr>
      <w:r>
        <w:rPr>
          <w:rFonts w:hint="eastAsia"/>
        </w:rPr>
        <w:t>“请输入昵称”对话框</w:t>
      </w:r>
      <w:r w:rsidRPr="00E06BA9">
        <w:rPr>
          <w:rFonts w:hint="eastAsia"/>
          <w:color w:val="FF0000"/>
        </w:rPr>
        <w:t>（ios）</w:t>
      </w:r>
    </w:p>
    <w:p w:rsidR="00206A0B" w:rsidRPr="00206A0B" w:rsidRDefault="00206A0B" w:rsidP="00206A0B">
      <w:pPr>
        <w:pStyle w:val="3"/>
      </w:pPr>
      <w:r>
        <w:rPr>
          <w:rFonts w:hint="eastAsia"/>
        </w:rPr>
        <w:t>“请输入密码”对话框</w:t>
      </w:r>
      <w:r w:rsidRPr="00E06BA9">
        <w:rPr>
          <w:rFonts w:hint="eastAsia"/>
          <w:color w:val="FF0000"/>
        </w:rPr>
        <w:t>（ios）</w:t>
      </w:r>
    </w:p>
    <w:p w:rsidR="006D1953" w:rsidRDefault="006D1953" w:rsidP="005901D4">
      <w:pPr>
        <w:pStyle w:val="3"/>
        <w:rPr>
          <w:rFonts w:hint="eastAsia"/>
        </w:rPr>
      </w:pPr>
      <w:r w:rsidRPr="00E307A8">
        <w:rPr>
          <w:rFonts w:hint="eastAsia"/>
        </w:rPr>
        <w:t>用户协议和隐私声明</w:t>
      </w:r>
    </w:p>
    <w:p w:rsidR="00D32BE1" w:rsidRPr="00D32BE1" w:rsidRDefault="00D32BE1" w:rsidP="00D32BE1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PrivacyView</w:t>
      </w:r>
    </w:p>
    <w:p w:rsidR="000441EE" w:rsidRPr="00E307A8" w:rsidRDefault="008F3C00" w:rsidP="005901D4">
      <w:pPr>
        <w:pStyle w:val="3"/>
      </w:pPr>
      <w:r w:rsidRPr="00E307A8">
        <w:rPr>
          <w:rFonts w:hint="eastAsia"/>
        </w:rPr>
        <w:t>“提示：请仔细阅读、、、”对话框</w:t>
      </w:r>
      <w:r w:rsidR="00523203" w:rsidRPr="00523203">
        <w:rPr>
          <w:rFonts w:hint="eastAsia"/>
          <w:color w:val="FF0000"/>
        </w:rPr>
        <w:t>（android）</w:t>
      </w:r>
    </w:p>
    <w:p w:rsidR="00D32BE1" w:rsidRPr="00E307A8" w:rsidRDefault="005901D4" w:rsidP="00D32BE1">
      <w:pPr>
        <w:pStyle w:val="3"/>
      </w:pPr>
      <w:r w:rsidRPr="00E307A8">
        <w:rPr>
          <w:rFonts w:hint="eastAsia"/>
        </w:rPr>
        <w:t>注册成功</w:t>
      </w:r>
      <w:r w:rsidR="00D32BE1"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RegistSucceedActivity</w:t>
      </w:r>
    </w:p>
    <w:p w:rsidR="00EC7531" w:rsidRPr="00E307A8" w:rsidRDefault="00EC7531" w:rsidP="00D32BE1">
      <w:pPr>
        <w:pStyle w:val="3"/>
        <w:numPr>
          <w:ilvl w:val="0"/>
          <w:numId w:val="0"/>
        </w:numPr>
        <w:ind w:left="709"/>
      </w:pPr>
    </w:p>
    <w:p w:rsidR="00724997" w:rsidRPr="00E307A8" w:rsidRDefault="00724997" w:rsidP="00724997">
      <w:pPr>
        <w:pStyle w:val="2"/>
      </w:pPr>
      <w:r w:rsidRPr="00E307A8">
        <w:rPr>
          <w:rFonts w:hint="eastAsia"/>
        </w:rPr>
        <w:t>登</w:t>
      </w:r>
      <w:r w:rsidRPr="00D32BE1">
        <w:rPr>
          <w:rFonts w:ascii="Consolas" w:hAnsi="Consolas" w:cs="Consolas" w:hint="eastAsia"/>
          <w:color w:val="000000"/>
          <w:kern w:val="0"/>
          <w:sz w:val="22"/>
          <w:szCs w:val="22"/>
          <w:highlight w:val="lightGray"/>
        </w:rPr>
        <w:t>录</w:t>
      </w:r>
      <w:r w:rsidR="0007167F" w:rsidRPr="00D32BE1"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LoginActivit</w:t>
      </w:r>
      <w:r w:rsidR="0007167F"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y</w:t>
      </w:r>
    </w:p>
    <w:p w:rsidR="00F229A2" w:rsidRPr="00E307A8" w:rsidRDefault="00F229A2" w:rsidP="00F229A2">
      <w:pPr>
        <w:pStyle w:val="3"/>
      </w:pPr>
      <w:r w:rsidRPr="00E307A8">
        <w:rPr>
          <w:rFonts w:hint="eastAsia"/>
        </w:rPr>
        <w:t>“密码太短”对话框</w:t>
      </w:r>
      <w:r w:rsidR="00650DE6" w:rsidRPr="00E06BA9">
        <w:rPr>
          <w:rFonts w:hint="eastAsia"/>
          <w:color w:val="FF0000"/>
        </w:rPr>
        <w:t>（ios）</w:t>
      </w:r>
    </w:p>
    <w:p w:rsidR="00F229A2" w:rsidRDefault="00056022" w:rsidP="00056022">
      <w:pPr>
        <w:pStyle w:val="3"/>
      </w:pPr>
      <w:r w:rsidRPr="00E307A8">
        <w:rPr>
          <w:rFonts w:hint="eastAsia"/>
        </w:rPr>
        <w:t>“提示：用户名/密码错误”对话框</w:t>
      </w:r>
    </w:p>
    <w:p w:rsidR="00781BD6" w:rsidRPr="00781BD6" w:rsidRDefault="00781BD6" w:rsidP="00781BD6">
      <w:pPr>
        <w:pStyle w:val="3"/>
      </w:pPr>
      <w:r>
        <w:rPr>
          <w:rFonts w:hint="eastAsia"/>
        </w:rPr>
        <w:t>忘记密码弹出框</w:t>
      </w:r>
      <w:r w:rsidRPr="00E06BA9">
        <w:rPr>
          <w:rFonts w:hint="eastAsia"/>
          <w:color w:val="FF0000"/>
        </w:rPr>
        <w:t>（ios）</w:t>
      </w:r>
    </w:p>
    <w:p w:rsidR="00650DE6" w:rsidRPr="00650DE6" w:rsidRDefault="001F56AD" w:rsidP="00650DE6">
      <w:pPr>
        <w:pStyle w:val="3"/>
      </w:pPr>
      <w:r w:rsidRPr="00E307A8">
        <w:rPr>
          <w:rFonts w:hint="eastAsia"/>
        </w:rPr>
        <w:t>找回密码</w:t>
      </w:r>
      <w:r w:rsidR="0007167F"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LostPasswordActivity</w:t>
      </w:r>
    </w:p>
    <w:p w:rsidR="001F56AD" w:rsidRDefault="00E20832" w:rsidP="00274B25">
      <w:pPr>
        <w:pStyle w:val="4"/>
        <w:rPr>
          <w:color w:val="FF0000"/>
        </w:rPr>
      </w:pPr>
      <w:r w:rsidRPr="00E307A8">
        <w:rPr>
          <w:rFonts w:hint="eastAsia"/>
        </w:rPr>
        <w:t>“提示：请输入您的、、、”对话框</w:t>
      </w:r>
      <w:r w:rsidR="00C9789D" w:rsidRPr="00523203">
        <w:rPr>
          <w:rFonts w:hint="eastAsia"/>
          <w:color w:val="FF0000"/>
        </w:rPr>
        <w:t>（android）</w:t>
      </w:r>
    </w:p>
    <w:p w:rsidR="00C9789D" w:rsidRPr="00C9789D" w:rsidRDefault="00BD2FFB" w:rsidP="00C9789D">
      <w:pPr>
        <w:pStyle w:val="4"/>
      </w:pPr>
      <w:r>
        <w:rPr>
          <w:rFonts w:hint="eastAsia"/>
        </w:rPr>
        <w:t>“提示：账号与手机未绑定、、、”对话框</w:t>
      </w:r>
    </w:p>
    <w:p w:rsidR="00FE63A9" w:rsidRDefault="00D85BC9" w:rsidP="002E191A">
      <w:pPr>
        <w:pStyle w:val="2"/>
        <w:rPr>
          <w:rFonts w:hint="eastAsia"/>
        </w:rPr>
      </w:pPr>
      <w:r w:rsidRPr="00E307A8">
        <w:rPr>
          <w:rFonts w:hint="eastAsia"/>
        </w:rPr>
        <w:t>新浪微博账号登录</w:t>
      </w:r>
    </w:p>
    <w:p w:rsidR="0007167F" w:rsidRPr="0007167F" w:rsidRDefault="0007167F" w:rsidP="0007167F">
      <w:pPr>
        <w:ind w:left="567"/>
      </w:pP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WebViewActivity</w:t>
      </w:r>
    </w:p>
    <w:p w:rsidR="00D85BC9" w:rsidRPr="00E307A8" w:rsidRDefault="00307872" w:rsidP="00307872">
      <w:pPr>
        <w:pStyle w:val="3"/>
      </w:pPr>
      <w:r w:rsidRPr="00E307A8">
        <w:rPr>
          <w:rFonts w:hint="eastAsia"/>
        </w:rPr>
        <w:t>注册</w:t>
      </w:r>
    </w:p>
    <w:p w:rsidR="00153D5A" w:rsidRPr="00E307A8" w:rsidRDefault="00153D5A" w:rsidP="00153D5A">
      <w:pPr>
        <w:pStyle w:val="10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主界面</w:t>
      </w:r>
    </w:p>
    <w:p w:rsidR="00153D5A" w:rsidRDefault="00D70029" w:rsidP="00EE0A8F">
      <w:pPr>
        <w:pStyle w:val="2"/>
        <w:rPr>
          <w:rFonts w:hint="eastAsia"/>
        </w:rPr>
      </w:pPr>
      <w:r w:rsidRPr="00E307A8">
        <w:rPr>
          <w:rFonts w:hint="eastAsia"/>
        </w:rPr>
        <w:t>聊天室</w:t>
      </w:r>
    </w:p>
    <w:p w:rsidR="0007167F" w:rsidRPr="0007167F" w:rsidRDefault="0007167F" w:rsidP="0007167F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GroupIndex</w:t>
      </w:r>
    </w:p>
    <w:p w:rsidR="00D70029" w:rsidRDefault="00D70029" w:rsidP="00D70029">
      <w:pPr>
        <w:pStyle w:val="3"/>
        <w:rPr>
          <w:rFonts w:hint="eastAsia"/>
        </w:rPr>
      </w:pPr>
      <w:r w:rsidRPr="00E307A8">
        <w:rPr>
          <w:rFonts w:hint="eastAsia"/>
        </w:rPr>
        <w:t>三个页面：聊天室、我的聊天室、最近访问</w:t>
      </w:r>
    </w:p>
    <w:p w:rsidR="00427A55" w:rsidRPr="00427A55" w:rsidRDefault="00427A55" w:rsidP="00427A55">
      <w:pPr>
        <w:ind w:left="420"/>
      </w:pPr>
      <w:r>
        <w:rPr>
          <w:rFonts w:hint="eastAsia"/>
        </w:rPr>
        <w:t xml:space="preserve"> (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GroupPublic</w:t>
      </w:r>
      <w:r>
        <w:rPr>
          <w:rFonts w:ascii="Consolas" w:hAnsi="Consolas" w:cs="Consolas" w:hint="eastAsia"/>
          <w:color w:val="000000"/>
          <w:kern w:val="0"/>
          <w:sz w:val="22"/>
          <w:szCs w:val="22"/>
        </w:rPr>
        <w:t>,</w:t>
      </w:r>
      <w:r w:rsidRPr="00427A55"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GroupMine</w:t>
      </w:r>
      <w:r>
        <w:rPr>
          <w:rFonts w:ascii="Consolas" w:hAnsi="Consolas" w:cs="Consolas" w:hint="eastAsia"/>
          <w:color w:val="000000"/>
          <w:kern w:val="0"/>
          <w:sz w:val="22"/>
          <w:szCs w:val="22"/>
        </w:rPr>
        <w:t>,</w:t>
      </w:r>
      <w:r w:rsidRPr="00427A55"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GroupVisited</w:t>
      </w:r>
      <w:r>
        <w:rPr>
          <w:rFonts w:ascii="Consolas" w:hAnsi="Consolas" w:cs="Consolas" w:hint="eastAsia"/>
          <w:color w:val="000000"/>
          <w:kern w:val="0"/>
          <w:sz w:val="22"/>
          <w:szCs w:val="22"/>
        </w:rPr>
        <w:t>)</w:t>
      </w:r>
    </w:p>
    <w:p w:rsidR="006D5751" w:rsidRDefault="004860E1" w:rsidP="00AC33B1">
      <w:pPr>
        <w:pStyle w:val="4"/>
        <w:rPr>
          <w:rFonts w:hint="eastAsia"/>
        </w:rPr>
      </w:pPr>
      <w:r w:rsidRPr="00E307A8">
        <w:rPr>
          <w:rFonts w:hint="eastAsia"/>
        </w:rPr>
        <w:t>聊天室聊天</w:t>
      </w:r>
    </w:p>
    <w:p w:rsidR="006078E7" w:rsidRPr="006078E7" w:rsidRDefault="006078E7" w:rsidP="006078E7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GroupMsgRoom</w:t>
      </w:r>
    </w:p>
    <w:p w:rsidR="00F453A7" w:rsidRPr="00E307A8" w:rsidRDefault="00F453A7" w:rsidP="00F453A7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lastRenderedPageBreak/>
        <w:t>资料</w:t>
      </w:r>
    </w:p>
    <w:p w:rsidR="00F453A7" w:rsidRPr="00E307A8" w:rsidRDefault="006D61FB" w:rsidP="00A507C7">
      <w:pPr>
        <w:pStyle w:val="6"/>
      </w:pPr>
      <w:r w:rsidRPr="00E307A8">
        <w:rPr>
          <w:rFonts w:hint="eastAsia"/>
        </w:rPr>
        <w:t>个人资料</w:t>
      </w:r>
    </w:p>
    <w:p w:rsidR="00A62D4C" w:rsidRPr="00E307A8" w:rsidRDefault="009D141F" w:rsidP="00F7155F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照片：更多选项</w:t>
      </w:r>
    </w:p>
    <w:p w:rsidR="009D141F" w:rsidRPr="00E307A8" w:rsidRDefault="0055775F" w:rsidP="009D141F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昵称修改</w:t>
      </w:r>
    </w:p>
    <w:p w:rsidR="0055775F" w:rsidRPr="00E307A8" w:rsidRDefault="00796738" w:rsidP="00796738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选择性别</w:t>
      </w:r>
      <w:r w:rsidR="00101084" w:rsidRPr="00E307A8">
        <w:rPr>
          <w:rFonts w:ascii="宋体" w:eastAsia="宋体" w:hAnsi="宋体" w:hint="eastAsia"/>
          <w:b w:val="0"/>
          <w:sz w:val="21"/>
          <w:szCs w:val="21"/>
        </w:rPr>
        <w:t>对话</w:t>
      </w:r>
      <w:r w:rsidRPr="00E307A8">
        <w:rPr>
          <w:rFonts w:ascii="宋体" w:eastAsia="宋体" w:hAnsi="宋体" w:hint="eastAsia"/>
          <w:b w:val="0"/>
          <w:sz w:val="21"/>
          <w:szCs w:val="21"/>
        </w:rPr>
        <w:t>框</w:t>
      </w:r>
    </w:p>
    <w:p w:rsidR="00796738" w:rsidRPr="00E307A8" w:rsidRDefault="00796738" w:rsidP="00796738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设置日期</w:t>
      </w:r>
      <w:r w:rsidR="00101084" w:rsidRPr="00E307A8">
        <w:rPr>
          <w:rFonts w:ascii="宋体" w:eastAsia="宋体" w:hAnsi="宋体" w:hint="eastAsia"/>
          <w:b w:val="0"/>
          <w:sz w:val="21"/>
          <w:szCs w:val="21"/>
        </w:rPr>
        <w:t>对话</w:t>
      </w:r>
      <w:r w:rsidRPr="00E307A8">
        <w:rPr>
          <w:rFonts w:ascii="宋体" w:eastAsia="宋体" w:hAnsi="宋体" w:hint="eastAsia"/>
          <w:b w:val="0"/>
          <w:sz w:val="21"/>
          <w:szCs w:val="21"/>
        </w:rPr>
        <w:t>框</w:t>
      </w:r>
      <w:r w:rsidR="0086280B" w:rsidRPr="0086280B">
        <w:rPr>
          <w:rFonts w:ascii="宋体" w:eastAsia="宋体" w:hAnsi="宋体" w:hint="eastAsia"/>
          <w:b w:val="0"/>
          <w:color w:val="FF0000"/>
          <w:sz w:val="21"/>
          <w:szCs w:val="21"/>
        </w:rPr>
        <w:t>（ios是页面）</w:t>
      </w:r>
    </w:p>
    <w:p w:rsidR="00796738" w:rsidRPr="00E307A8" w:rsidRDefault="00796738" w:rsidP="00796738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地区</w:t>
      </w:r>
    </w:p>
    <w:p w:rsidR="00796738" w:rsidRPr="00E307A8" w:rsidRDefault="00796738" w:rsidP="00796738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选择血型</w:t>
      </w:r>
      <w:r w:rsidR="00101084" w:rsidRPr="00E307A8">
        <w:rPr>
          <w:rFonts w:ascii="宋体" w:eastAsia="宋体" w:hAnsi="宋体" w:hint="eastAsia"/>
          <w:b w:val="0"/>
          <w:sz w:val="21"/>
          <w:szCs w:val="21"/>
        </w:rPr>
        <w:t>对话</w:t>
      </w:r>
      <w:r w:rsidRPr="00E307A8">
        <w:rPr>
          <w:rFonts w:ascii="宋体" w:eastAsia="宋体" w:hAnsi="宋体" w:hint="eastAsia"/>
          <w:b w:val="0"/>
          <w:sz w:val="21"/>
          <w:szCs w:val="21"/>
        </w:rPr>
        <w:t>框</w:t>
      </w:r>
    </w:p>
    <w:p w:rsidR="00796738" w:rsidRPr="00E307A8" w:rsidRDefault="00796738" w:rsidP="00796738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职业修改</w:t>
      </w:r>
    </w:p>
    <w:p w:rsidR="00796738" w:rsidRPr="00E307A8" w:rsidRDefault="00796738" w:rsidP="00796738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语言</w:t>
      </w:r>
    </w:p>
    <w:p w:rsidR="00796738" w:rsidRPr="00E307A8" w:rsidRDefault="00704E57" w:rsidP="00796738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兴趣爱好</w:t>
      </w:r>
    </w:p>
    <w:p w:rsidR="006D61FB" w:rsidRPr="00E307A8" w:rsidRDefault="006D61FB" w:rsidP="006D61FB">
      <w:pPr>
        <w:pStyle w:val="6"/>
      </w:pPr>
      <w:r w:rsidRPr="00E307A8">
        <w:rPr>
          <w:rFonts w:hint="eastAsia"/>
        </w:rPr>
        <w:t>好友资料</w:t>
      </w:r>
    </w:p>
    <w:p w:rsidR="00F82683" w:rsidRPr="00E307A8" w:rsidRDefault="00A26198" w:rsidP="00F82683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“备注名”对话框</w:t>
      </w:r>
      <w:r w:rsidR="00E84B33" w:rsidRPr="0086280B">
        <w:rPr>
          <w:rFonts w:ascii="宋体" w:eastAsia="宋体" w:hAnsi="宋体" w:hint="eastAsia"/>
          <w:b w:val="0"/>
          <w:color w:val="FF0000"/>
          <w:sz w:val="21"/>
          <w:szCs w:val="21"/>
        </w:rPr>
        <w:t>（ios是页面）</w:t>
      </w:r>
    </w:p>
    <w:p w:rsidR="00A26198" w:rsidRPr="00E307A8" w:rsidRDefault="00460875" w:rsidP="00A26198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推荐好友（目前只能选择一个联系人）</w:t>
      </w:r>
    </w:p>
    <w:p w:rsidR="00460875" w:rsidRPr="00E307A8" w:rsidRDefault="008F361F" w:rsidP="00460875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“加入黑名单”对话框</w:t>
      </w:r>
    </w:p>
    <w:p w:rsidR="008F361F" w:rsidRPr="00E307A8" w:rsidRDefault="008F361F" w:rsidP="008F361F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举报</w:t>
      </w:r>
    </w:p>
    <w:p w:rsidR="006254CA" w:rsidRPr="00E307A8" w:rsidRDefault="006254CA" w:rsidP="00DA783D">
      <w:pPr>
        <w:pStyle w:val="8"/>
        <w:rPr>
          <w:rFonts w:ascii="宋体" w:eastAsia="宋体" w:hAnsi="宋体"/>
          <w:sz w:val="21"/>
          <w:szCs w:val="21"/>
        </w:rPr>
      </w:pPr>
      <w:r w:rsidRPr="00E307A8">
        <w:rPr>
          <w:rFonts w:ascii="宋体" w:eastAsia="宋体" w:hAnsi="宋体" w:hint="eastAsia"/>
          <w:sz w:val="21"/>
          <w:szCs w:val="21"/>
        </w:rPr>
        <w:t>“提示”对话框</w:t>
      </w:r>
    </w:p>
    <w:p w:rsidR="006D61FB" w:rsidRPr="00E307A8" w:rsidRDefault="006D61FB" w:rsidP="006D61FB">
      <w:pPr>
        <w:pStyle w:val="6"/>
      </w:pPr>
      <w:r w:rsidRPr="00E307A8">
        <w:rPr>
          <w:rFonts w:hint="eastAsia"/>
        </w:rPr>
        <w:t>陌生人资料</w:t>
      </w:r>
    </w:p>
    <w:p w:rsidR="000E6DAA" w:rsidRPr="00E307A8" w:rsidRDefault="000E6DAA" w:rsidP="000E6DAA">
      <w:pPr>
        <w:pStyle w:val="7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加为好友</w:t>
      </w:r>
    </w:p>
    <w:p w:rsidR="000E6DAA" w:rsidRPr="00E307A8" w:rsidRDefault="000E6DAA" w:rsidP="000E6DAA">
      <w:pPr>
        <w:pStyle w:val="8"/>
        <w:rPr>
          <w:rFonts w:ascii="宋体" w:eastAsia="宋体" w:hAnsi="宋体"/>
          <w:sz w:val="21"/>
          <w:szCs w:val="21"/>
        </w:rPr>
      </w:pPr>
      <w:r w:rsidRPr="00E307A8">
        <w:rPr>
          <w:rFonts w:ascii="宋体" w:eastAsia="宋体" w:hAnsi="宋体" w:hint="eastAsia"/>
          <w:sz w:val="21"/>
          <w:szCs w:val="21"/>
        </w:rPr>
        <w:t>“加好友”对话框</w:t>
      </w:r>
    </w:p>
    <w:p w:rsidR="004860E1" w:rsidRDefault="002356F8" w:rsidP="00274B25">
      <w:pPr>
        <w:pStyle w:val="4"/>
        <w:rPr>
          <w:rFonts w:hint="eastAsia"/>
        </w:rPr>
      </w:pPr>
      <w:r w:rsidRPr="00E307A8">
        <w:rPr>
          <w:rFonts w:hint="eastAsia"/>
        </w:rPr>
        <w:t>成员列表</w:t>
      </w:r>
    </w:p>
    <w:p w:rsidR="00E46D3C" w:rsidRPr="00E46D3C" w:rsidRDefault="00E46D3C" w:rsidP="00E46D3C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GroupMember</w:t>
      </w:r>
    </w:p>
    <w:p w:rsidR="00D543D9" w:rsidRPr="00E307A8" w:rsidRDefault="00A64CD0" w:rsidP="00CD629F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公开聊天室成员列表</w:t>
      </w:r>
    </w:p>
    <w:p w:rsidR="00A64CD0" w:rsidRPr="00E307A8" w:rsidRDefault="00A64CD0" w:rsidP="00A64CD0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私人聊天室成员列表</w:t>
      </w:r>
      <w:r w:rsidR="00DC2404" w:rsidRPr="00E307A8">
        <w:rPr>
          <w:rFonts w:ascii="宋体" w:eastAsia="宋体" w:hAnsi="宋体" w:hint="eastAsia"/>
          <w:b w:val="0"/>
          <w:sz w:val="21"/>
          <w:szCs w:val="21"/>
        </w:rPr>
        <w:t>（室主</w:t>
      </w:r>
      <w:r w:rsidR="0023091D" w:rsidRPr="00E307A8">
        <w:rPr>
          <w:rFonts w:ascii="宋体" w:eastAsia="宋体" w:hAnsi="宋体" w:hint="eastAsia"/>
          <w:b w:val="0"/>
          <w:sz w:val="21"/>
          <w:szCs w:val="21"/>
        </w:rPr>
        <w:t xml:space="preserve">  有/没有</w:t>
      </w:r>
      <w:r w:rsidR="00A37429" w:rsidRPr="00A37429">
        <w:rPr>
          <w:rFonts w:ascii="宋体" w:eastAsia="宋体" w:hAnsi="宋体" w:hint="eastAsia"/>
          <w:b w:val="0"/>
          <w:color w:val="FF0000"/>
          <w:sz w:val="21"/>
          <w:szCs w:val="21"/>
        </w:rPr>
        <w:t>（android）</w:t>
      </w:r>
      <w:r w:rsidR="0023091D" w:rsidRPr="00E307A8">
        <w:rPr>
          <w:rFonts w:ascii="宋体" w:eastAsia="宋体" w:hAnsi="宋体" w:hint="eastAsia"/>
          <w:b w:val="0"/>
          <w:sz w:val="21"/>
          <w:szCs w:val="21"/>
        </w:rPr>
        <w:t>黑名单</w:t>
      </w:r>
      <w:r w:rsidR="00DC2404" w:rsidRPr="00E307A8">
        <w:rPr>
          <w:rFonts w:ascii="宋体" w:eastAsia="宋体" w:hAnsi="宋体" w:hint="eastAsia"/>
          <w:b w:val="0"/>
          <w:sz w:val="21"/>
          <w:szCs w:val="21"/>
        </w:rPr>
        <w:t>）</w:t>
      </w:r>
    </w:p>
    <w:p w:rsidR="00DC0BA7" w:rsidRPr="00E307A8" w:rsidRDefault="005A7AD0" w:rsidP="00AD250C">
      <w:pPr>
        <w:pStyle w:val="6"/>
      </w:pPr>
      <w:r w:rsidRPr="00E307A8">
        <w:rPr>
          <w:rFonts w:hint="eastAsia"/>
        </w:rPr>
        <w:t>“警告：是否确认将XXX设置为管理员”对话框</w:t>
      </w:r>
      <w:r w:rsidR="00662722" w:rsidRPr="00662722">
        <w:rPr>
          <w:rFonts w:hint="eastAsia"/>
          <w:color w:val="FF0000"/>
        </w:rPr>
        <w:t>（android）</w:t>
      </w:r>
    </w:p>
    <w:p w:rsidR="005A7AD0" w:rsidRPr="00E307A8" w:rsidRDefault="005A7AD0" w:rsidP="00AD250C">
      <w:pPr>
        <w:pStyle w:val="6"/>
      </w:pPr>
      <w:r w:rsidRPr="00E307A8">
        <w:rPr>
          <w:rFonts w:hint="eastAsia"/>
        </w:rPr>
        <w:t>“禁言时间选择”</w:t>
      </w:r>
    </w:p>
    <w:p w:rsidR="005A7AD0" w:rsidRPr="00662722" w:rsidRDefault="005A7AD0" w:rsidP="00AD250C">
      <w:pPr>
        <w:pStyle w:val="6"/>
      </w:pPr>
      <w:r w:rsidRPr="00E307A8">
        <w:rPr>
          <w:rFonts w:hint="eastAsia"/>
        </w:rPr>
        <w:t>“警告：是否确定将XXX移除此聊天室”对话框</w:t>
      </w:r>
      <w:r w:rsidR="00662722" w:rsidRPr="00662722">
        <w:rPr>
          <w:rFonts w:hint="eastAsia"/>
          <w:color w:val="FF0000"/>
        </w:rPr>
        <w:t>（android）</w:t>
      </w:r>
    </w:p>
    <w:p w:rsidR="005A7AD0" w:rsidRDefault="005A7AD0" w:rsidP="00AD250C">
      <w:pPr>
        <w:pStyle w:val="6"/>
        <w:rPr>
          <w:color w:val="FF0000"/>
        </w:rPr>
      </w:pPr>
      <w:r w:rsidRPr="00E307A8">
        <w:rPr>
          <w:rFonts w:hint="eastAsia"/>
        </w:rPr>
        <w:t>“警告：是否确定将XXX移至/移</w:t>
      </w:r>
      <w:r w:rsidR="001722E2" w:rsidRPr="00E307A8">
        <w:rPr>
          <w:rFonts w:hint="eastAsia"/>
        </w:rPr>
        <w:t>出</w:t>
      </w:r>
      <w:r w:rsidRPr="00E307A8">
        <w:rPr>
          <w:rFonts w:hint="eastAsia"/>
        </w:rPr>
        <w:t>黑名单”对话框</w:t>
      </w:r>
      <w:r w:rsidR="00662722" w:rsidRPr="00662722">
        <w:rPr>
          <w:rFonts w:hint="eastAsia"/>
          <w:color w:val="FF0000"/>
        </w:rPr>
        <w:t>（android）</w:t>
      </w:r>
    </w:p>
    <w:p w:rsidR="00AA78A1" w:rsidRDefault="00AA78A1" w:rsidP="00AA78A1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私人聊天室成员列表（</w:t>
      </w:r>
      <w:r>
        <w:rPr>
          <w:rFonts w:ascii="宋体" w:eastAsia="宋体" w:hAnsi="宋体" w:hint="eastAsia"/>
          <w:b w:val="0"/>
          <w:sz w:val="21"/>
          <w:szCs w:val="21"/>
        </w:rPr>
        <w:t>管理员</w:t>
      </w:r>
      <w:r w:rsidRPr="00E307A8">
        <w:rPr>
          <w:rFonts w:ascii="宋体" w:eastAsia="宋体" w:hAnsi="宋体" w:hint="eastAsia"/>
          <w:b w:val="0"/>
          <w:sz w:val="21"/>
          <w:szCs w:val="21"/>
        </w:rPr>
        <w:t>）</w:t>
      </w:r>
    </w:p>
    <w:p w:rsidR="00FC5BCD" w:rsidRPr="00FC5BCD" w:rsidRDefault="00FC5BCD" w:rsidP="00FC5BCD">
      <w:pPr>
        <w:pStyle w:val="6"/>
      </w:pPr>
      <w:r>
        <w:rPr>
          <w:rFonts w:hint="eastAsia"/>
        </w:rPr>
        <w:t>长按对话框</w:t>
      </w:r>
    </w:p>
    <w:p w:rsidR="00A64CD0" w:rsidRPr="00E307A8" w:rsidRDefault="00DC2404" w:rsidP="00DC2404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私人聊天室成员列表（普通成员）</w:t>
      </w:r>
    </w:p>
    <w:p w:rsidR="00DC2404" w:rsidRDefault="00D45AE7" w:rsidP="00D45AE7">
      <w:pPr>
        <w:pStyle w:val="4"/>
        <w:rPr>
          <w:rFonts w:hint="eastAsia"/>
        </w:rPr>
      </w:pPr>
      <w:r w:rsidRPr="00E307A8">
        <w:rPr>
          <w:rFonts w:hint="eastAsia"/>
        </w:rPr>
        <w:t>聊天室资料</w:t>
      </w:r>
    </w:p>
    <w:p w:rsidR="00E46D3C" w:rsidRPr="00E46D3C" w:rsidRDefault="00E46D3C" w:rsidP="00E46D3C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GroupInfo</w:t>
      </w:r>
    </w:p>
    <w:p w:rsidR="00260D9A" w:rsidRPr="00E307A8" w:rsidRDefault="00A012A3" w:rsidP="00A012A3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公开聊天室资料</w:t>
      </w:r>
    </w:p>
    <w:p w:rsidR="00A012A3" w:rsidRPr="00E307A8" w:rsidRDefault="00C14CFF" w:rsidP="00C14CFF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私人聊天室资料（室主）</w:t>
      </w:r>
    </w:p>
    <w:p w:rsidR="00846814" w:rsidRPr="00E307A8" w:rsidRDefault="00AD250C" w:rsidP="00AD250C">
      <w:pPr>
        <w:pStyle w:val="6"/>
      </w:pPr>
      <w:r w:rsidRPr="00E307A8">
        <w:rPr>
          <w:rFonts w:hint="eastAsia"/>
        </w:rPr>
        <w:t>编辑聊天室资料</w:t>
      </w:r>
      <w:r w:rsidR="009261F1">
        <w:rPr>
          <w:rFonts w:hint="eastAsia"/>
        </w:rPr>
        <w:t>（室主和管理员）</w:t>
      </w:r>
    </w:p>
    <w:p w:rsidR="00E91F9E" w:rsidRDefault="00E91F9E" w:rsidP="00E91F9E">
      <w:pPr>
        <w:pStyle w:val="6"/>
      </w:pPr>
      <w:r w:rsidRPr="00E307A8">
        <w:rPr>
          <w:rFonts w:hint="eastAsia"/>
        </w:rPr>
        <w:t>“确认解散聊天室”对话框</w:t>
      </w:r>
    </w:p>
    <w:p w:rsidR="00512AEA" w:rsidRPr="00512AEA" w:rsidRDefault="00512AEA" w:rsidP="00512AEA">
      <w:pPr>
        <w:pStyle w:val="5"/>
      </w:pPr>
      <w:r w:rsidRPr="00E307A8">
        <w:rPr>
          <w:rFonts w:ascii="宋体" w:eastAsia="宋体" w:hAnsi="宋体" w:hint="eastAsia"/>
          <w:b w:val="0"/>
          <w:sz w:val="21"/>
          <w:szCs w:val="21"/>
        </w:rPr>
        <w:t>私人聊天室资料（</w:t>
      </w:r>
      <w:r>
        <w:rPr>
          <w:rFonts w:ascii="宋体" w:eastAsia="宋体" w:hAnsi="宋体" w:hint="eastAsia"/>
          <w:b w:val="0"/>
          <w:sz w:val="21"/>
          <w:szCs w:val="21"/>
        </w:rPr>
        <w:t>管理员</w:t>
      </w:r>
      <w:r w:rsidRPr="00E307A8">
        <w:rPr>
          <w:rFonts w:ascii="宋体" w:eastAsia="宋体" w:hAnsi="宋体" w:hint="eastAsia"/>
          <w:b w:val="0"/>
          <w:sz w:val="21"/>
          <w:szCs w:val="21"/>
        </w:rPr>
        <w:t>）</w:t>
      </w:r>
    </w:p>
    <w:p w:rsidR="00C14CFF" w:rsidRPr="00E307A8" w:rsidRDefault="00C14CFF" w:rsidP="00C14CFF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私人聊天室资料（普通成员）</w:t>
      </w:r>
    </w:p>
    <w:p w:rsidR="0081022C" w:rsidRPr="00E307A8" w:rsidRDefault="00BB512D" w:rsidP="0081022C">
      <w:pPr>
        <w:pStyle w:val="6"/>
      </w:pPr>
      <w:r w:rsidRPr="00E307A8">
        <w:rPr>
          <w:rFonts w:hint="eastAsia"/>
        </w:rPr>
        <w:t>“确认退出聊天室”对话框</w:t>
      </w:r>
    </w:p>
    <w:p w:rsidR="00372D5D" w:rsidRDefault="00372D5D" w:rsidP="00372D5D">
      <w:pPr>
        <w:pStyle w:val="3"/>
        <w:rPr>
          <w:rFonts w:hint="eastAsia"/>
        </w:rPr>
      </w:pPr>
      <w:r w:rsidRPr="00E307A8">
        <w:rPr>
          <w:rFonts w:hint="eastAsia"/>
        </w:rPr>
        <w:t>创建聊天室</w:t>
      </w:r>
    </w:p>
    <w:p w:rsidR="00427A55" w:rsidRPr="00427A55" w:rsidRDefault="00427A55" w:rsidP="00427A55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GroupCreate</w:t>
      </w:r>
    </w:p>
    <w:p w:rsidR="00090FC4" w:rsidRDefault="00090FC4" w:rsidP="00090FC4">
      <w:pPr>
        <w:pStyle w:val="4"/>
        <w:rPr>
          <w:color w:val="FF0000"/>
        </w:rPr>
      </w:pPr>
      <w:r>
        <w:rPr>
          <w:rFonts w:hint="eastAsia"/>
        </w:rPr>
        <w:lastRenderedPageBreak/>
        <w:t>“名称不能为空”对话框</w:t>
      </w:r>
      <w:r w:rsidRPr="00E06BA9">
        <w:rPr>
          <w:rFonts w:hint="eastAsia"/>
          <w:color w:val="FF0000"/>
        </w:rPr>
        <w:t>（ios）</w:t>
      </w:r>
    </w:p>
    <w:p w:rsidR="00B74093" w:rsidRDefault="00B74093" w:rsidP="00B74093">
      <w:pPr>
        <w:pStyle w:val="4"/>
        <w:rPr>
          <w:color w:val="FF0000"/>
        </w:rPr>
      </w:pPr>
      <w:r>
        <w:rPr>
          <w:rFonts w:hint="eastAsia"/>
        </w:rPr>
        <w:t>“群简介不能为空”对话框</w:t>
      </w:r>
      <w:r w:rsidRPr="00E06BA9">
        <w:rPr>
          <w:rFonts w:hint="eastAsia"/>
          <w:color w:val="FF0000"/>
        </w:rPr>
        <w:t>（ios）</w:t>
      </w:r>
    </w:p>
    <w:p w:rsidR="00F12189" w:rsidRPr="00F12189" w:rsidRDefault="00F12189" w:rsidP="00F12189">
      <w:pPr>
        <w:pStyle w:val="4"/>
      </w:pPr>
      <w:r>
        <w:rPr>
          <w:rFonts w:hint="eastAsia"/>
        </w:rPr>
        <w:t>“请为群选择头像”对话框</w:t>
      </w:r>
      <w:r w:rsidRPr="00E06BA9">
        <w:rPr>
          <w:rFonts w:hint="eastAsia"/>
          <w:color w:val="FF0000"/>
        </w:rPr>
        <w:t>（ios）</w:t>
      </w:r>
    </w:p>
    <w:p w:rsidR="00372D5D" w:rsidRPr="00E307A8" w:rsidRDefault="00372D5D" w:rsidP="00372D5D">
      <w:pPr>
        <w:pStyle w:val="4"/>
      </w:pPr>
      <w:r w:rsidRPr="00E307A8">
        <w:rPr>
          <w:rFonts w:hint="eastAsia"/>
        </w:rPr>
        <w:t>创建聊天室成功</w:t>
      </w:r>
    </w:p>
    <w:p w:rsidR="004F33DC" w:rsidRPr="00E307A8" w:rsidRDefault="004F33DC" w:rsidP="004F33DC">
      <w:pPr>
        <w:pStyle w:val="4"/>
      </w:pPr>
      <w:r w:rsidRPr="00E307A8">
        <w:rPr>
          <w:rFonts w:hint="eastAsia"/>
        </w:rPr>
        <w:t>添加聊天室新成员</w:t>
      </w:r>
    </w:p>
    <w:p w:rsidR="004F33DC" w:rsidRPr="00E307A8" w:rsidRDefault="004F33DC" w:rsidP="004F33DC">
      <w:pPr>
        <w:pStyle w:val="4"/>
      </w:pPr>
      <w:r w:rsidRPr="00E307A8">
        <w:rPr>
          <w:rFonts w:hint="eastAsia"/>
        </w:rPr>
        <w:t>邮件发送</w:t>
      </w:r>
    </w:p>
    <w:p w:rsidR="004F33DC" w:rsidRPr="00E307A8" w:rsidRDefault="004F33DC" w:rsidP="004F33DC">
      <w:pPr>
        <w:pStyle w:val="4"/>
      </w:pPr>
      <w:r w:rsidRPr="00E307A8">
        <w:rPr>
          <w:rFonts w:hint="eastAsia"/>
        </w:rPr>
        <w:t>短信发送</w:t>
      </w:r>
    </w:p>
    <w:p w:rsidR="00FC505C" w:rsidRDefault="00FC505C" w:rsidP="00FC505C">
      <w:pPr>
        <w:pStyle w:val="3"/>
        <w:rPr>
          <w:rFonts w:hint="eastAsia"/>
        </w:rPr>
      </w:pPr>
      <w:r w:rsidRPr="00E307A8">
        <w:rPr>
          <w:rFonts w:hint="eastAsia"/>
        </w:rPr>
        <w:t>搜索聊天室</w:t>
      </w:r>
    </w:p>
    <w:p w:rsidR="00427A55" w:rsidRPr="00427A55" w:rsidRDefault="00427A55" w:rsidP="00427A55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GroupSearch</w:t>
      </w:r>
    </w:p>
    <w:p w:rsidR="00DF0FB5" w:rsidRPr="00E307A8" w:rsidRDefault="00DA4DF2" w:rsidP="00DA4DF2">
      <w:pPr>
        <w:pStyle w:val="4"/>
      </w:pPr>
      <w:r w:rsidRPr="00E307A8">
        <w:rPr>
          <w:rFonts w:hint="eastAsia"/>
        </w:rPr>
        <w:t>“提示：找不到相关聊天室”对话框</w:t>
      </w:r>
    </w:p>
    <w:p w:rsidR="005D63E2" w:rsidRPr="00E307A8" w:rsidRDefault="006F3141" w:rsidP="005D63E2">
      <w:pPr>
        <w:pStyle w:val="4"/>
      </w:pPr>
      <w:r w:rsidRPr="00E307A8">
        <w:rPr>
          <w:rFonts w:hint="eastAsia"/>
        </w:rPr>
        <w:t>搜索成功</w:t>
      </w:r>
    </w:p>
    <w:p w:rsidR="001E2040" w:rsidRPr="00E307A8" w:rsidRDefault="001E2040" w:rsidP="005D63E2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加入聊天室</w:t>
      </w:r>
    </w:p>
    <w:p w:rsidR="00367D5E" w:rsidRPr="00E307A8" w:rsidRDefault="00367D5E" w:rsidP="00367D5E">
      <w:pPr>
        <w:pStyle w:val="6"/>
      </w:pPr>
      <w:r w:rsidRPr="00E307A8">
        <w:rPr>
          <w:rFonts w:hint="eastAsia"/>
        </w:rPr>
        <w:t>“提示：成功发送申请、、、”对话框</w:t>
      </w:r>
    </w:p>
    <w:p w:rsidR="00206AF5" w:rsidRDefault="00F7775F" w:rsidP="00206AF5">
      <w:pPr>
        <w:pStyle w:val="2"/>
        <w:rPr>
          <w:rFonts w:hint="eastAsia"/>
        </w:rPr>
      </w:pPr>
      <w:r w:rsidRPr="00E307A8">
        <w:rPr>
          <w:rFonts w:hint="eastAsia"/>
        </w:rPr>
        <w:t>消息</w:t>
      </w:r>
    </w:p>
    <w:p w:rsidR="0007167F" w:rsidRPr="0007167F" w:rsidRDefault="0007167F" w:rsidP="0007167F">
      <w:pPr>
        <w:ind w:left="567"/>
      </w:pP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MessageActivity</w:t>
      </w:r>
    </w:p>
    <w:p w:rsidR="00F7775F" w:rsidRPr="00E307A8" w:rsidRDefault="00F7775F" w:rsidP="00F7775F">
      <w:pPr>
        <w:pStyle w:val="3"/>
      </w:pPr>
      <w:r w:rsidRPr="00E307A8">
        <w:rPr>
          <w:rFonts w:hint="eastAsia"/>
        </w:rPr>
        <w:t>好友聊天</w:t>
      </w:r>
    </w:p>
    <w:p w:rsidR="00F7775F" w:rsidRDefault="00DC5698" w:rsidP="00274B25">
      <w:pPr>
        <w:pStyle w:val="4"/>
      </w:pPr>
      <w:r w:rsidRPr="00E307A8">
        <w:rPr>
          <w:rFonts w:hint="eastAsia"/>
        </w:rPr>
        <w:t>“是否删除整个对话”对话框</w:t>
      </w:r>
    </w:p>
    <w:p w:rsidR="00DA0B74" w:rsidRPr="00DA0B74" w:rsidRDefault="00DA0B74" w:rsidP="00DA0B74">
      <w:pPr>
        <w:pStyle w:val="4"/>
      </w:pPr>
      <w:r>
        <w:rPr>
          <w:rFonts w:hint="eastAsia"/>
        </w:rPr>
        <w:t>删除</w:t>
      </w:r>
      <w:r w:rsidRPr="00E06BA9">
        <w:rPr>
          <w:rFonts w:hint="eastAsia"/>
          <w:color w:val="FF0000"/>
        </w:rPr>
        <w:t>（ios）</w:t>
      </w:r>
    </w:p>
    <w:p w:rsidR="00DC5698" w:rsidRPr="00E307A8" w:rsidRDefault="00BB5BA1" w:rsidP="00BB5BA1">
      <w:pPr>
        <w:pStyle w:val="3"/>
      </w:pPr>
      <w:r w:rsidRPr="00E307A8">
        <w:rPr>
          <w:rFonts w:hint="eastAsia"/>
        </w:rPr>
        <w:t>好友管家</w:t>
      </w:r>
    </w:p>
    <w:p w:rsidR="00BB5BA1" w:rsidRPr="00E307A8" w:rsidRDefault="00BB5BA1" w:rsidP="00BB5BA1">
      <w:pPr>
        <w:pStyle w:val="3"/>
      </w:pPr>
      <w:r w:rsidRPr="00E307A8">
        <w:rPr>
          <w:rFonts w:hint="eastAsia"/>
        </w:rPr>
        <w:t>群组动态</w:t>
      </w:r>
    </w:p>
    <w:p w:rsidR="00526C83" w:rsidRPr="00E307A8" w:rsidRDefault="00526C83" w:rsidP="00274B25">
      <w:pPr>
        <w:pStyle w:val="4"/>
      </w:pPr>
      <w:r w:rsidRPr="00E307A8">
        <w:rPr>
          <w:rFonts w:hint="eastAsia"/>
        </w:rPr>
        <w:t>“警告：是否删除所有信息”对话框</w:t>
      </w:r>
    </w:p>
    <w:p w:rsidR="000978D0" w:rsidRDefault="000978D0" w:rsidP="0082205B">
      <w:pPr>
        <w:pStyle w:val="3"/>
      </w:pPr>
      <w:r w:rsidRPr="00E307A8">
        <w:rPr>
          <w:rFonts w:hint="eastAsia"/>
        </w:rPr>
        <w:t>神聊小卫士</w:t>
      </w:r>
    </w:p>
    <w:p w:rsidR="00964516" w:rsidRPr="00964516" w:rsidRDefault="00964516" w:rsidP="00964516">
      <w:pPr>
        <w:pStyle w:val="4"/>
      </w:pPr>
      <w:r>
        <w:rPr>
          <w:rFonts w:hint="eastAsia"/>
        </w:rPr>
        <w:t>神聊小卫士资料</w:t>
      </w:r>
      <w:r w:rsidRPr="00E06BA9">
        <w:rPr>
          <w:rFonts w:hint="eastAsia"/>
          <w:color w:val="FF0000"/>
        </w:rPr>
        <w:t>（ios）</w:t>
      </w:r>
    </w:p>
    <w:p w:rsidR="0082205B" w:rsidRDefault="00FA5569" w:rsidP="00FA5569">
      <w:pPr>
        <w:pStyle w:val="2"/>
        <w:rPr>
          <w:rFonts w:hint="eastAsia"/>
        </w:rPr>
      </w:pPr>
      <w:r w:rsidRPr="00E307A8">
        <w:rPr>
          <w:rFonts w:hint="eastAsia"/>
        </w:rPr>
        <w:t>找朋友</w:t>
      </w:r>
    </w:p>
    <w:p w:rsidR="0007167F" w:rsidRPr="0007167F" w:rsidRDefault="0007167F" w:rsidP="0007167F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SearchFriendActivity</w:t>
      </w:r>
    </w:p>
    <w:p w:rsidR="00FA5569" w:rsidRDefault="001E76D8" w:rsidP="00FA5569">
      <w:pPr>
        <w:pStyle w:val="3"/>
        <w:rPr>
          <w:rFonts w:hint="eastAsia"/>
        </w:rPr>
      </w:pPr>
      <w:r w:rsidRPr="00E307A8">
        <w:rPr>
          <w:rFonts w:hint="eastAsia"/>
        </w:rPr>
        <w:t>找朋友（加好友）</w:t>
      </w:r>
    </w:p>
    <w:p w:rsidR="00427A55" w:rsidRPr="00427A55" w:rsidRDefault="00427A55" w:rsidP="00427A55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FindTxFriendActivity</w:t>
      </w:r>
    </w:p>
    <w:p w:rsidR="001E76D8" w:rsidRPr="00E307A8" w:rsidRDefault="00274B25" w:rsidP="00274B25">
      <w:pPr>
        <w:pStyle w:val="4"/>
      </w:pPr>
      <w:r w:rsidRPr="00E307A8">
        <w:rPr>
          <w:rFonts w:hint="eastAsia"/>
        </w:rPr>
        <w:t>“提示：请输入神聊号进行搜索”</w:t>
      </w:r>
      <w:r w:rsidR="00FF0145" w:rsidRPr="00E307A8">
        <w:rPr>
          <w:rFonts w:hint="eastAsia"/>
        </w:rPr>
        <w:t>对话框</w:t>
      </w:r>
    </w:p>
    <w:p w:rsidR="00FF0145" w:rsidRPr="00E307A8" w:rsidRDefault="00FF0145" w:rsidP="00FF0145">
      <w:pPr>
        <w:pStyle w:val="4"/>
      </w:pPr>
      <w:r w:rsidRPr="00E307A8">
        <w:rPr>
          <w:rFonts w:hint="eastAsia"/>
        </w:rPr>
        <w:t>“用户不存在”对话框</w:t>
      </w:r>
    </w:p>
    <w:p w:rsidR="00984F86" w:rsidRDefault="00984F86" w:rsidP="00984F86">
      <w:pPr>
        <w:pStyle w:val="3"/>
        <w:rPr>
          <w:rFonts w:hint="eastAsia"/>
        </w:rPr>
      </w:pPr>
      <w:r w:rsidRPr="00E307A8">
        <w:rPr>
          <w:rFonts w:hint="eastAsia"/>
        </w:rPr>
        <w:t>通过条件查找</w:t>
      </w:r>
    </w:p>
    <w:p w:rsidR="00427A55" w:rsidRPr="00427A55" w:rsidRDefault="00427A55" w:rsidP="00427A55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  <w:u w:val="single"/>
        </w:rPr>
        <w:t>FindConditionFriendActivity</w:t>
      </w:r>
    </w:p>
    <w:p w:rsidR="007C0755" w:rsidRPr="00E307A8" w:rsidRDefault="005E7D20" w:rsidP="007C0755">
      <w:pPr>
        <w:pStyle w:val="4"/>
      </w:pPr>
      <w:r w:rsidRPr="00E307A8">
        <w:rPr>
          <w:rFonts w:hint="eastAsia"/>
        </w:rPr>
        <w:t>完善个人资料</w:t>
      </w:r>
      <w:r w:rsidR="00101084" w:rsidRPr="00E307A8">
        <w:rPr>
          <w:rFonts w:hint="eastAsia"/>
        </w:rPr>
        <w:t>对话</w:t>
      </w:r>
      <w:r w:rsidRPr="00E307A8">
        <w:rPr>
          <w:rFonts w:hint="eastAsia"/>
        </w:rPr>
        <w:t>框</w:t>
      </w:r>
    </w:p>
    <w:p w:rsidR="00BF5C7B" w:rsidRPr="00E307A8" w:rsidRDefault="00BF5C7B" w:rsidP="00BF5C7B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完善资料</w:t>
      </w:r>
    </w:p>
    <w:p w:rsidR="00984F86" w:rsidRPr="00E307A8" w:rsidRDefault="00F91A56" w:rsidP="00F91A56">
      <w:pPr>
        <w:pStyle w:val="4"/>
      </w:pPr>
      <w:r w:rsidRPr="00E307A8">
        <w:rPr>
          <w:rFonts w:hint="eastAsia"/>
        </w:rPr>
        <w:t>搜索结果</w:t>
      </w:r>
    </w:p>
    <w:p w:rsidR="002F685D" w:rsidRPr="00E307A8" w:rsidRDefault="002F685D" w:rsidP="002F685D">
      <w:pPr>
        <w:pStyle w:val="4"/>
      </w:pPr>
      <w:r w:rsidRPr="00E307A8">
        <w:rPr>
          <w:rFonts w:hint="eastAsia"/>
        </w:rPr>
        <w:t>选择性别</w:t>
      </w:r>
      <w:r w:rsidR="00101084" w:rsidRPr="00E307A8">
        <w:rPr>
          <w:rFonts w:hint="eastAsia"/>
        </w:rPr>
        <w:t>对话</w:t>
      </w:r>
      <w:r w:rsidRPr="00E307A8">
        <w:rPr>
          <w:rFonts w:hint="eastAsia"/>
        </w:rPr>
        <w:t>框</w:t>
      </w:r>
    </w:p>
    <w:p w:rsidR="002B257F" w:rsidRPr="00E307A8" w:rsidRDefault="0012373A" w:rsidP="002B257F">
      <w:pPr>
        <w:pStyle w:val="4"/>
      </w:pPr>
      <w:r w:rsidRPr="00E307A8">
        <w:rPr>
          <w:rFonts w:hint="eastAsia"/>
        </w:rPr>
        <w:t>选择年龄</w:t>
      </w:r>
      <w:r w:rsidR="00101084" w:rsidRPr="00E307A8">
        <w:rPr>
          <w:rFonts w:hint="eastAsia"/>
        </w:rPr>
        <w:t>对话</w:t>
      </w:r>
      <w:r w:rsidRPr="00E307A8">
        <w:rPr>
          <w:rFonts w:hint="eastAsia"/>
        </w:rPr>
        <w:t>框</w:t>
      </w:r>
    </w:p>
    <w:p w:rsidR="0012373A" w:rsidRPr="00E307A8" w:rsidRDefault="0012373A" w:rsidP="0012373A">
      <w:pPr>
        <w:pStyle w:val="4"/>
      </w:pPr>
      <w:r w:rsidRPr="00E307A8">
        <w:rPr>
          <w:rFonts w:hint="eastAsia"/>
        </w:rPr>
        <w:t>地区</w:t>
      </w:r>
    </w:p>
    <w:p w:rsidR="0012373A" w:rsidRPr="00E307A8" w:rsidRDefault="0012373A" w:rsidP="0012373A">
      <w:pPr>
        <w:pStyle w:val="4"/>
      </w:pPr>
      <w:r w:rsidRPr="00E307A8">
        <w:rPr>
          <w:rFonts w:hint="eastAsia"/>
        </w:rPr>
        <w:t>选择星座</w:t>
      </w:r>
      <w:r w:rsidR="009B6889">
        <w:rPr>
          <w:rFonts w:hint="eastAsia"/>
        </w:rPr>
        <w:t>对话框</w:t>
      </w:r>
    </w:p>
    <w:p w:rsidR="0012373A" w:rsidRPr="00E307A8" w:rsidRDefault="0012373A" w:rsidP="0012373A">
      <w:pPr>
        <w:pStyle w:val="4"/>
      </w:pPr>
      <w:r w:rsidRPr="00E307A8">
        <w:rPr>
          <w:rFonts w:hint="eastAsia"/>
        </w:rPr>
        <w:t>选择血型</w:t>
      </w:r>
      <w:r w:rsidR="009B6889">
        <w:rPr>
          <w:rFonts w:hint="eastAsia"/>
        </w:rPr>
        <w:t>对话框</w:t>
      </w:r>
    </w:p>
    <w:p w:rsidR="0012373A" w:rsidRPr="00E307A8" w:rsidRDefault="0012373A" w:rsidP="0012373A">
      <w:pPr>
        <w:pStyle w:val="4"/>
      </w:pPr>
      <w:r w:rsidRPr="00E307A8">
        <w:rPr>
          <w:rFonts w:hint="eastAsia"/>
        </w:rPr>
        <w:t>语言</w:t>
      </w:r>
    </w:p>
    <w:p w:rsidR="0012373A" w:rsidRDefault="000F54D0" w:rsidP="00C652B7">
      <w:pPr>
        <w:pStyle w:val="3"/>
      </w:pPr>
      <w:r>
        <w:rPr>
          <w:rFonts w:hint="eastAsia"/>
        </w:rPr>
        <w:t>查看附近的人</w:t>
      </w:r>
      <w:r w:rsidRPr="00E06BA9">
        <w:rPr>
          <w:rFonts w:hint="eastAsia"/>
          <w:color w:val="FF0000"/>
        </w:rPr>
        <w:t>（ios）</w:t>
      </w:r>
    </w:p>
    <w:p w:rsidR="000F54D0" w:rsidRPr="000F54D0" w:rsidRDefault="000F54D0" w:rsidP="000F54D0">
      <w:pPr>
        <w:pStyle w:val="4"/>
      </w:pPr>
      <w:r w:rsidRPr="00E307A8">
        <w:rPr>
          <w:rFonts w:hint="eastAsia"/>
        </w:rPr>
        <w:t>“隐私提醒”对话框</w:t>
      </w:r>
      <w:r w:rsidRPr="000F54D0">
        <w:rPr>
          <w:rFonts w:hint="eastAsia"/>
          <w:color w:val="FF0000"/>
        </w:rPr>
        <w:t>（android）</w:t>
      </w:r>
    </w:p>
    <w:p w:rsidR="0090135E" w:rsidRPr="00E307A8" w:rsidRDefault="00240D9E" w:rsidP="00240D9E">
      <w:pPr>
        <w:pStyle w:val="3"/>
      </w:pPr>
      <w:r w:rsidRPr="00E307A8">
        <w:rPr>
          <w:rFonts w:hint="eastAsia"/>
        </w:rPr>
        <w:t>补充个人信息</w:t>
      </w:r>
    </w:p>
    <w:p w:rsidR="00FA0CE0" w:rsidRDefault="00FA0CE0" w:rsidP="00FA0CE0">
      <w:pPr>
        <w:pStyle w:val="3"/>
        <w:rPr>
          <w:rFonts w:hint="eastAsia"/>
        </w:rPr>
      </w:pPr>
      <w:r w:rsidRPr="00E307A8">
        <w:rPr>
          <w:rFonts w:hint="eastAsia"/>
        </w:rPr>
        <w:t>附近的人</w:t>
      </w:r>
    </w:p>
    <w:p w:rsidR="00427A55" w:rsidRPr="00427A55" w:rsidRDefault="00427A55" w:rsidP="00427A55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NearlyFriendActivity</w:t>
      </w:r>
    </w:p>
    <w:p w:rsidR="00FA0CE0" w:rsidRPr="00E307A8" w:rsidRDefault="00662D9A" w:rsidP="00662D9A">
      <w:pPr>
        <w:pStyle w:val="4"/>
      </w:pPr>
      <w:r w:rsidRPr="00E307A8">
        <w:rPr>
          <w:rFonts w:hint="eastAsia"/>
        </w:rPr>
        <w:t>“筛选”对话框</w:t>
      </w:r>
    </w:p>
    <w:p w:rsidR="0058238A" w:rsidRPr="00E307A8" w:rsidRDefault="0058238A" w:rsidP="0058238A">
      <w:pPr>
        <w:pStyle w:val="4"/>
      </w:pPr>
      <w:r w:rsidRPr="00E307A8">
        <w:rPr>
          <w:rFonts w:hint="eastAsia"/>
        </w:rPr>
        <w:t>“清除位置信息并退出”对话框</w:t>
      </w:r>
    </w:p>
    <w:p w:rsidR="00F20C00" w:rsidRDefault="00AB08DE" w:rsidP="00AB08DE">
      <w:pPr>
        <w:pStyle w:val="2"/>
        <w:rPr>
          <w:rFonts w:hint="eastAsia"/>
        </w:rPr>
      </w:pPr>
      <w:r w:rsidRPr="00E307A8">
        <w:rPr>
          <w:rFonts w:hint="eastAsia"/>
        </w:rPr>
        <w:t>好友</w:t>
      </w:r>
    </w:p>
    <w:p w:rsidR="0007167F" w:rsidRPr="0007167F" w:rsidRDefault="0007167F" w:rsidP="0007167F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TuixinContactsActivity</w:t>
      </w:r>
    </w:p>
    <w:p w:rsidR="00AB08DE" w:rsidRPr="00E307A8" w:rsidRDefault="001B0547" w:rsidP="001B0547">
      <w:pPr>
        <w:pStyle w:val="3"/>
      </w:pPr>
      <w:r w:rsidRPr="00E307A8">
        <w:rPr>
          <w:rFonts w:hint="eastAsia"/>
        </w:rPr>
        <w:lastRenderedPageBreak/>
        <w:t>长按对话框</w:t>
      </w:r>
      <w:r w:rsidR="00D33FF7" w:rsidRPr="000F54D0">
        <w:rPr>
          <w:rFonts w:hint="eastAsia"/>
          <w:color w:val="FF0000"/>
        </w:rPr>
        <w:t>（android）</w:t>
      </w:r>
    </w:p>
    <w:p w:rsidR="00960810" w:rsidRDefault="00960810" w:rsidP="00960810">
      <w:pPr>
        <w:pStyle w:val="2"/>
        <w:rPr>
          <w:rFonts w:hint="eastAsia"/>
        </w:rPr>
      </w:pPr>
      <w:r w:rsidRPr="00E307A8">
        <w:rPr>
          <w:rFonts w:hint="eastAsia"/>
        </w:rPr>
        <w:t>设置</w:t>
      </w:r>
    </w:p>
    <w:p w:rsidR="00475677" w:rsidRPr="00475677" w:rsidRDefault="00475677" w:rsidP="00475677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TabSetActivity</w:t>
      </w:r>
    </w:p>
    <w:p w:rsidR="00960810" w:rsidRDefault="00C60E75" w:rsidP="00C5639E">
      <w:pPr>
        <w:pStyle w:val="3"/>
        <w:rPr>
          <w:rFonts w:hint="eastAsia"/>
        </w:rPr>
      </w:pPr>
      <w:r w:rsidRPr="00E307A8">
        <w:rPr>
          <w:rFonts w:hint="eastAsia"/>
        </w:rPr>
        <w:t>签名修改</w:t>
      </w:r>
    </w:p>
    <w:p w:rsidR="00475677" w:rsidRPr="00475677" w:rsidRDefault="00475677" w:rsidP="00475677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SetUpdateSignActivity</w:t>
      </w:r>
    </w:p>
    <w:p w:rsidR="00C60E75" w:rsidRDefault="007A078F" w:rsidP="00C60E75">
      <w:pPr>
        <w:pStyle w:val="3"/>
        <w:rPr>
          <w:rFonts w:hint="eastAsia"/>
        </w:rPr>
      </w:pPr>
      <w:r w:rsidRPr="00E307A8">
        <w:rPr>
          <w:rFonts w:hint="eastAsia"/>
        </w:rPr>
        <w:t>新消息通知</w:t>
      </w:r>
    </w:p>
    <w:p w:rsidR="00E117E2" w:rsidRPr="00E117E2" w:rsidRDefault="00E117E2" w:rsidP="00E117E2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SettingsPreference</w:t>
      </w:r>
    </w:p>
    <w:p w:rsidR="007A078F" w:rsidRDefault="00BB7C04" w:rsidP="007A078F">
      <w:pPr>
        <w:pStyle w:val="3"/>
        <w:rPr>
          <w:rFonts w:hint="eastAsia"/>
        </w:rPr>
      </w:pPr>
      <w:r w:rsidRPr="00E307A8">
        <w:rPr>
          <w:rFonts w:hint="eastAsia"/>
        </w:rPr>
        <w:t>辅助功能</w:t>
      </w:r>
    </w:p>
    <w:p w:rsidR="00E117E2" w:rsidRPr="00E117E2" w:rsidRDefault="00E117E2" w:rsidP="00E117E2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SetAssistFunctionActivity</w:t>
      </w:r>
    </w:p>
    <w:p w:rsidR="003C649C" w:rsidRPr="00E307A8" w:rsidRDefault="009C7A76" w:rsidP="009C7A76">
      <w:pPr>
        <w:pStyle w:val="4"/>
      </w:pPr>
      <w:r w:rsidRPr="00E307A8">
        <w:rPr>
          <w:rFonts w:hint="eastAsia"/>
        </w:rPr>
        <w:t>“确定清除所有缓存文件吗”对话框</w:t>
      </w:r>
    </w:p>
    <w:p w:rsidR="009C7A76" w:rsidRPr="00E307A8" w:rsidRDefault="0075605B" w:rsidP="0075605B">
      <w:pPr>
        <w:pStyle w:val="4"/>
      </w:pPr>
      <w:r w:rsidRPr="00E307A8">
        <w:rPr>
          <w:rFonts w:hint="eastAsia"/>
        </w:rPr>
        <w:t>“所有个人和聊天室的聊天记录将被删除”</w:t>
      </w:r>
      <w:r w:rsidR="00D41763" w:rsidRPr="00E307A8">
        <w:rPr>
          <w:rFonts w:hint="eastAsia"/>
        </w:rPr>
        <w:t>对话框</w:t>
      </w:r>
    </w:p>
    <w:p w:rsidR="00D41763" w:rsidRDefault="00A54A7B" w:rsidP="00A54A7B">
      <w:pPr>
        <w:pStyle w:val="3"/>
        <w:rPr>
          <w:rFonts w:hint="eastAsia"/>
        </w:rPr>
      </w:pPr>
      <w:r w:rsidRPr="00E307A8">
        <w:rPr>
          <w:rFonts w:hint="eastAsia"/>
        </w:rPr>
        <w:t>修改密码</w:t>
      </w:r>
    </w:p>
    <w:p w:rsidR="00E117E2" w:rsidRPr="00E117E2" w:rsidRDefault="00E117E2" w:rsidP="00E117E2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SetUpdatePassWordActivity</w:t>
      </w:r>
    </w:p>
    <w:p w:rsidR="00F604AD" w:rsidRDefault="00774D63" w:rsidP="00F604AD">
      <w:pPr>
        <w:pStyle w:val="3"/>
        <w:rPr>
          <w:rFonts w:hint="eastAsia"/>
        </w:rPr>
      </w:pPr>
      <w:r w:rsidRPr="00E307A8">
        <w:rPr>
          <w:rFonts w:hint="eastAsia"/>
        </w:rPr>
        <w:t>账号安全</w:t>
      </w:r>
    </w:p>
    <w:p w:rsidR="00E117E2" w:rsidRPr="00E117E2" w:rsidRDefault="00E117E2" w:rsidP="00E117E2">
      <w:pPr>
        <w:ind w:leftChars="200" w:left="420" w:firstLineChars="50" w:firstLine="110"/>
      </w:pP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SetBindManageActivity</w:t>
      </w:r>
    </w:p>
    <w:p w:rsidR="00774D63" w:rsidRDefault="00822263" w:rsidP="00774D63">
      <w:pPr>
        <w:pStyle w:val="4"/>
        <w:rPr>
          <w:rFonts w:hint="eastAsia"/>
        </w:rPr>
      </w:pPr>
      <w:r w:rsidRPr="00E307A8">
        <w:rPr>
          <w:rFonts w:hint="eastAsia"/>
        </w:rPr>
        <w:t>手机绑定</w:t>
      </w:r>
    </w:p>
    <w:p w:rsidR="00E117E2" w:rsidRPr="00E117E2" w:rsidRDefault="00E117E2" w:rsidP="00E117E2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PhoneBindActivity</w:t>
      </w:r>
    </w:p>
    <w:p w:rsidR="00FA75CA" w:rsidRPr="00E307A8" w:rsidRDefault="00FA75CA" w:rsidP="00FA75CA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输入验证码</w:t>
      </w:r>
    </w:p>
    <w:p w:rsidR="00A96BBC" w:rsidRPr="00E307A8" w:rsidRDefault="00A96BBC" w:rsidP="00A96BBC">
      <w:pPr>
        <w:pStyle w:val="6"/>
      </w:pPr>
      <w:r w:rsidRPr="00E307A8">
        <w:rPr>
          <w:rFonts w:hint="eastAsia"/>
        </w:rPr>
        <w:t>“提示：请输入验证码”对话框</w:t>
      </w:r>
    </w:p>
    <w:p w:rsidR="00201F8A" w:rsidRPr="00E307A8" w:rsidRDefault="00201F8A" w:rsidP="00201F8A">
      <w:pPr>
        <w:pStyle w:val="6"/>
      </w:pPr>
      <w:r w:rsidRPr="00E307A8">
        <w:rPr>
          <w:rFonts w:hint="eastAsia"/>
        </w:rPr>
        <w:t>“错误”对话框</w:t>
      </w:r>
    </w:p>
    <w:p w:rsidR="00640F3D" w:rsidRPr="00E307A8" w:rsidRDefault="00640F3D" w:rsidP="00640F3D">
      <w:pPr>
        <w:pStyle w:val="6"/>
      </w:pPr>
      <w:r w:rsidRPr="00E307A8">
        <w:rPr>
          <w:rFonts w:hint="eastAsia"/>
        </w:rPr>
        <w:t>“验证手机号码”对话框</w:t>
      </w:r>
    </w:p>
    <w:p w:rsidR="00822263" w:rsidRDefault="00822263" w:rsidP="00822263">
      <w:pPr>
        <w:pStyle w:val="4"/>
        <w:rPr>
          <w:rFonts w:hint="eastAsia"/>
        </w:rPr>
      </w:pPr>
      <w:r w:rsidRPr="00E307A8">
        <w:rPr>
          <w:rFonts w:hint="eastAsia"/>
        </w:rPr>
        <w:t>邮箱绑定</w:t>
      </w:r>
    </w:p>
    <w:p w:rsidR="00210A09" w:rsidRPr="00210A09" w:rsidRDefault="00210A09" w:rsidP="00210A09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SetEmailBindActivity</w:t>
      </w:r>
    </w:p>
    <w:p w:rsidR="000E1778" w:rsidRDefault="00EE059D" w:rsidP="000E1778">
      <w:pPr>
        <w:pStyle w:val="5"/>
        <w:rPr>
          <w:rFonts w:ascii="宋体" w:eastAsia="宋体" w:hAnsi="宋体"/>
          <w:b w:val="0"/>
          <w:sz w:val="21"/>
          <w:szCs w:val="21"/>
        </w:rPr>
      </w:pPr>
      <w:r w:rsidRPr="00E307A8">
        <w:rPr>
          <w:rFonts w:ascii="宋体" w:eastAsia="宋体" w:hAnsi="宋体" w:hint="eastAsia"/>
          <w:b w:val="0"/>
          <w:sz w:val="21"/>
          <w:szCs w:val="21"/>
        </w:rPr>
        <w:t>“我们向您的邮箱发送了、、、”对话框</w:t>
      </w:r>
    </w:p>
    <w:p w:rsidR="00BB26A5" w:rsidRDefault="00F76ADE" w:rsidP="00BB26A5">
      <w:pPr>
        <w:pStyle w:val="3"/>
        <w:rPr>
          <w:rFonts w:hint="eastAsia"/>
        </w:rPr>
      </w:pPr>
      <w:r>
        <w:rPr>
          <w:rFonts w:hint="eastAsia"/>
        </w:rPr>
        <w:t>黑名单管理</w:t>
      </w:r>
    </w:p>
    <w:p w:rsidR="00210A09" w:rsidRPr="00210A09" w:rsidRDefault="00210A09" w:rsidP="00210A09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SetBlackManageActivity</w:t>
      </w:r>
    </w:p>
    <w:p w:rsidR="00DC25FC" w:rsidRDefault="00DC25FC" w:rsidP="00DC25FC">
      <w:pPr>
        <w:pStyle w:val="4"/>
      </w:pPr>
      <w:r>
        <w:rPr>
          <w:rFonts w:hint="eastAsia"/>
        </w:rPr>
        <w:t>“请选择操作”对话框</w:t>
      </w:r>
    </w:p>
    <w:p w:rsidR="00DC25FC" w:rsidRDefault="009A59AA" w:rsidP="009A59AA">
      <w:pPr>
        <w:pStyle w:val="3"/>
        <w:rPr>
          <w:rFonts w:hint="eastAsia"/>
        </w:rPr>
      </w:pPr>
      <w:r>
        <w:rPr>
          <w:rFonts w:hint="eastAsia"/>
        </w:rPr>
        <w:t>邀请朋友使用神聊</w:t>
      </w:r>
    </w:p>
    <w:p w:rsidR="00210A09" w:rsidRPr="00210A09" w:rsidRDefault="00210A09" w:rsidP="00210A09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SetUpdateInviteFriendActivity</w:t>
      </w:r>
    </w:p>
    <w:p w:rsidR="00FF76C1" w:rsidRDefault="00FF76C1" w:rsidP="00FF76C1">
      <w:pPr>
        <w:pStyle w:val="4"/>
        <w:rPr>
          <w:rFonts w:hint="eastAsia"/>
        </w:rPr>
      </w:pPr>
      <w:r>
        <w:rPr>
          <w:rFonts w:hint="eastAsia"/>
        </w:rPr>
        <w:t>邀请手机好友</w:t>
      </w:r>
    </w:p>
    <w:p w:rsidR="00210A09" w:rsidRPr="00210A09" w:rsidRDefault="00210A09" w:rsidP="00210A09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InviteContactsActivity</w:t>
      </w:r>
    </w:p>
    <w:p w:rsidR="00FF76C1" w:rsidRDefault="00FF76C1" w:rsidP="00FF76C1">
      <w:pPr>
        <w:pStyle w:val="3"/>
        <w:rPr>
          <w:rFonts w:hint="eastAsia"/>
        </w:rPr>
      </w:pPr>
      <w:r>
        <w:rPr>
          <w:rFonts w:hint="eastAsia"/>
        </w:rPr>
        <w:t>精品应用推荐</w:t>
      </w:r>
    </w:p>
    <w:p w:rsidR="00210A09" w:rsidRPr="00210A09" w:rsidRDefault="00210A09" w:rsidP="00210A09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InviteContactsActivity</w:t>
      </w:r>
    </w:p>
    <w:p w:rsidR="00FF76C1" w:rsidRDefault="00244E20" w:rsidP="00244E20">
      <w:pPr>
        <w:pStyle w:val="3"/>
        <w:rPr>
          <w:rFonts w:hint="eastAsia"/>
        </w:rPr>
      </w:pPr>
      <w:r>
        <w:rPr>
          <w:rFonts w:hint="eastAsia"/>
        </w:rPr>
        <w:t>帮助与反馈</w:t>
      </w:r>
    </w:p>
    <w:p w:rsidR="00210A09" w:rsidRPr="00210A09" w:rsidRDefault="00210A09" w:rsidP="00210A09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HelpActivity</w:t>
      </w:r>
    </w:p>
    <w:p w:rsidR="00244E20" w:rsidRDefault="004D31CD" w:rsidP="004D31CD">
      <w:pPr>
        <w:pStyle w:val="3"/>
        <w:rPr>
          <w:rFonts w:hint="eastAsia"/>
        </w:rPr>
      </w:pPr>
      <w:r>
        <w:rPr>
          <w:rFonts w:hint="eastAsia"/>
        </w:rPr>
        <w:t>关于神聊</w:t>
      </w:r>
    </w:p>
    <w:p w:rsidR="00210A09" w:rsidRPr="00210A09" w:rsidRDefault="00210A09" w:rsidP="00210A09">
      <w:pPr>
        <w:ind w:left="420"/>
      </w:pPr>
      <w:r>
        <w:rPr>
          <w:rFonts w:hint="eastAsia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szCs w:val="22"/>
          <w:highlight w:val="lightGray"/>
        </w:rPr>
        <w:t>AboutActivity1</w:t>
      </w:r>
    </w:p>
    <w:p w:rsidR="00F76EBB" w:rsidRDefault="00F76EBB" w:rsidP="00F76EBB">
      <w:pPr>
        <w:pStyle w:val="4"/>
      </w:pPr>
      <w:r>
        <w:rPr>
          <w:rFonts w:hint="eastAsia"/>
        </w:rPr>
        <w:t>“提示：您的神聊已是最新版本”对话框</w:t>
      </w:r>
    </w:p>
    <w:p w:rsidR="00351334" w:rsidRDefault="00351334" w:rsidP="00351334">
      <w:pPr>
        <w:pStyle w:val="4"/>
      </w:pPr>
      <w:r>
        <w:rPr>
          <w:rFonts w:hint="eastAsia"/>
        </w:rPr>
        <w:t>新手向导</w:t>
      </w:r>
    </w:p>
    <w:p w:rsidR="00351334" w:rsidRDefault="001B5DAE" w:rsidP="001B5DAE">
      <w:pPr>
        <w:pStyle w:val="4"/>
      </w:pPr>
      <w:r>
        <w:rPr>
          <w:rFonts w:hint="eastAsia"/>
        </w:rPr>
        <w:t>工作机会</w:t>
      </w:r>
    </w:p>
    <w:p w:rsidR="00D80426" w:rsidRPr="00D80426" w:rsidRDefault="00D80426" w:rsidP="00D80426">
      <w:pPr>
        <w:pStyle w:val="3"/>
      </w:pPr>
      <w:r>
        <w:rPr>
          <w:rFonts w:hint="eastAsia"/>
        </w:rPr>
        <w:t>给神聊打分</w:t>
      </w:r>
      <w:r w:rsidRPr="00D80426">
        <w:rPr>
          <w:rFonts w:hint="eastAsia"/>
          <w:color w:val="FF0000"/>
        </w:rPr>
        <w:t>（ios）</w:t>
      </w:r>
    </w:p>
    <w:p w:rsidR="00096DAA" w:rsidRDefault="00EA195D" w:rsidP="00EA195D">
      <w:pPr>
        <w:pStyle w:val="2"/>
      </w:pPr>
      <w:r>
        <w:rPr>
          <w:rFonts w:hint="eastAsia"/>
        </w:rPr>
        <w:t>menu键</w:t>
      </w:r>
      <w:r w:rsidR="001A2C7E" w:rsidRPr="000F54D0">
        <w:rPr>
          <w:rFonts w:hint="eastAsia"/>
          <w:color w:val="FF0000"/>
        </w:rPr>
        <w:t>（android）</w:t>
      </w:r>
    </w:p>
    <w:p w:rsidR="0062299F" w:rsidRDefault="0062299F" w:rsidP="0062299F">
      <w:pPr>
        <w:pStyle w:val="3"/>
      </w:pPr>
      <w:r>
        <w:rPr>
          <w:rFonts w:hint="eastAsia"/>
        </w:rPr>
        <w:t>批量删除</w:t>
      </w:r>
    </w:p>
    <w:p w:rsidR="00D8364F" w:rsidRPr="00D8364F" w:rsidRDefault="00D47393" w:rsidP="00D8364F">
      <w:pPr>
        <w:pStyle w:val="3"/>
      </w:pPr>
      <w:r>
        <w:rPr>
          <w:rFonts w:hint="eastAsia"/>
        </w:rPr>
        <w:t>“切换账号”对话框</w:t>
      </w:r>
    </w:p>
    <w:sectPr w:rsidR="00D8364F" w:rsidRPr="00D8364F" w:rsidSect="00942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7195" w:rsidRDefault="00727195" w:rsidP="00726DCC">
      <w:r>
        <w:separator/>
      </w:r>
    </w:p>
  </w:endnote>
  <w:endnote w:type="continuationSeparator" w:id="1">
    <w:p w:rsidR="00727195" w:rsidRDefault="00727195" w:rsidP="00726D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7195" w:rsidRDefault="00727195" w:rsidP="00726DCC">
      <w:r>
        <w:separator/>
      </w:r>
    </w:p>
  </w:footnote>
  <w:footnote w:type="continuationSeparator" w:id="1">
    <w:p w:rsidR="00727195" w:rsidRDefault="00727195" w:rsidP="00726D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D6E769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0D4EDD7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CF0A5F8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EFA069DE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D256AF5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471A350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9EE080C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6A6E8F5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EC94A1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97A2A09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19155B6"/>
    <w:multiLevelType w:val="hybridMultilevel"/>
    <w:tmpl w:val="E8082C38"/>
    <w:lvl w:ilvl="0" w:tplc="04090001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1">
    <w:nsid w:val="01A26234"/>
    <w:multiLevelType w:val="hybridMultilevel"/>
    <w:tmpl w:val="D552234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>
    <w:nsid w:val="039A4CB7"/>
    <w:multiLevelType w:val="hybridMultilevel"/>
    <w:tmpl w:val="ACE098A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>
    <w:nsid w:val="1E6302DE"/>
    <w:multiLevelType w:val="hybridMultilevel"/>
    <w:tmpl w:val="7DCC6448"/>
    <w:lvl w:ilvl="0" w:tplc="FFFFFFFF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>
    <w:nsid w:val="270B191A"/>
    <w:multiLevelType w:val="hybridMultilevel"/>
    <w:tmpl w:val="67604A76"/>
    <w:lvl w:ilvl="0" w:tplc="652EFE5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275E6965"/>
    <w:multiLevelType w:val="multilevel"/>
    <w:tmpl w:val="FBDCF3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1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>
    <w:nsid w:val="33B56096"/>
    <w:multiLevelType w:val="hybridMultilevel"/>
    <w:tmpl w:val="66D0A69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>
    <w:nsid w:val="4685155C"/>
    <w:multiLevelType w:val="hybridMultilevel"/>
    <w:tmpl w:val="A0160146"/>
    <w:lvl w:ilvl="0" w:tplc="D792BA7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5269424C"/>
    <w:multiLevelType w:val="hybridMultilevel"/>
    <w:tmpl w:val="38E4FF6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>
    <w:nsid w:val="54992E62"/>
    <w:multiLevelType w:val="multilevel"/>
    <w:tmpl w:val="64AA5406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ascii="宋体" w:eastAsia="宋体" w:hAnsi="宋体" w:hint="eastAsia"/>
        <w:b w:val="0"/>
        <w:color w:val="auto"/>
        <w:sz w:val="21"/>
        <w:szCs w:val="21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ascii="宋体" w:eastAsia="宋体" w:hAnsi="宋体" w:hint="eastAsia"/>
        <w:b w:val="0"/>
        <w:color w:val="auto"/>
        <w:sz w:val="21"/>
        <w:szCs w:val="21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  <w:rPr>
        <w:rFonts w:ascii="宋体" w:eastAsia="宋体" w:hAnsi="宋体" w:hint="eastAsia"/>
        <w:b w:val="0"/>
        <w:sz w:val="21"/>
        <w:szCs w:val="21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34"/>
        </w:tabs>
        <w:ind w:left="1134" w:hanging="1134"/>
      </w:pPr>
      <w:rPr>
        <w:rFonts w:ascii="宋体" w:eastAsia="宋体" w:hAnsi="宋体" w:hint="eastAsia"/>
        <w:b w:val="0"/>
        <w:color w:val="auto"/>
        <w:sz w:val="21"/>
        <w:szCs w:val="21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76"/>
        </w:tabs>
        <w:ind w:left="1276" w:hanging="1276"/>
      </w:pPr>
      <w:rPr>
        <w:rFonts w:ascii="宋体" w:eastAsia="宋体" w:hAnsi="宋体" w:hint="eastAsia"/>
        <w:b w:val="0"/>
        <w:sz w:val="21"/>
        <w:szCs w:val="21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18"/>
        </w:tabs>
        <w:ind w:left="1418" w:hanging="1418"/>
      </w:pPr>
      <w:rPr>
        <w:rFonts w:ascii="宋体" w:eastAsia="宋体" w:hAnsi="宋体" w:hint="eastAsia"/>
        <w:b w:val="0"/>
        <w:sz w:val="21"/>
        <w:szCs w:val="21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0">
    <w:nsid w:val="617C0D17"/>
    <w:multiLevelType w:val="hybridMultilevel"/>
    <w:tmpl w:val="C986A3D0"/>
    <w:lvl w:ilvl="0" w:tplc="04090001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1">
    <w:nsid w:val="725E5F2A"/>
    <w:multiLevelType w:val="hybridMultilevel"/>
    <w:tmpl w:val="1C3C724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</w:num>
  <w:num w:numId="3">
    <w:abstractNumId w:val="20"/>
  </w:num>
  <w:num w:numId="4">
    <w:abstractNumId w:val="10"/>
  </w:num>
  <w:num w:numId="5">
    <w:abstractNumId w:val="13"/>
  </w:num>
  <w:num w:numId="6">
    <w:abstractNumId w:val="14"/>
  </w:num>
  <w:num w:numId="7">
    <w:abstractNumId w:val="21"/>
  </w:num>
  <w:num w:numId="8">
    <w:abstractNumId w:val="18"/>
  </w:num>
  <w:num w:numId="9">
    <w:abstractNumId w:val="11"/>
  </w:num>
  <w:num w:numId="10">
    <w:abstractNumId w:val="17"/>
  </w:num>
  <w:num w:numId="11">
    <w:abstractNumId w:val="16"/>
  </w:num>
  <w:num w:numId="12">
    <w:abstractNumId w:val="12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B3C65"/>
    <w:rsid w:val="000441EE"/>
    <w:rsid w:val="000547F0"/>
    <w:rsid w:val="00056022"/>
    <w:rsid w:val="0007167F"/>
    <w:rsid w:val="00090FC4"/>
    <w:rsid w:val="00096DAA"/>
    <w:rsid w:val="000978D0"/>
    <w:rsid w:val="000C5FE8"/>
    <w:rsid w:val="000E1778"/>
    <w:rsid w:val="000E6DAA"/>
    <w:rsid w:val="000F0B76"/>
    <w:rsid w:val="000F3035"/>
    <w:rsid w:val="000F54D0"/>
    <w:rsid w:val="00101084"/>
    <w:rsid w:val="0012373A"/>
    <w:rsid w:val="00153D5A"/>
    <w:rsid w:val="001722E2"/>
    <w:rsid w:val="001A2C7E"/>
    <w:rsid w:val="001A7C33"/>
    <w:rsid w:val="001B0547"/>
    <w:rsid w:val="001B4165"/>
    <w:rsid w:val="001B5DAE"/>
    <w:rsid w:val="001E2040"/>
    <w:rsid w:val="001E5A09"/>
    <w:rsid w:val="001E76D8"/>
    <w:rsid w:val="001F56AD"/>
    <w:rsid w:val="00201F8A"/>
    <w:rsid w:val="00206A0B"/>
    <w:rsid w:val="00206AF5"/>
    <w:rsid w:val="00210A09"/>
    <w:rsid w:val="0023091D"/>
    <w:rsid w:val="00230F62"/>
    <w:rsid w:val="002356F8"/>
    <w:rsid w:val="00240D9E"/>
    <w:rsid w:val="002440F2"/>
    <w:rsid w:val="00244E20"/>
    <w:rsid w:val="00260422"/>
    <w:rsid w:val="00260D9A"/>
    <w:rsid w:val="00274B25"/>
    <w:rsid w:val="00275F34"/>
    <w:rsid w:val="002B257F"/>
    <w:rsid w:val="002B48D5"/>
    <w:rsid w:val="002C61FE"/>
    <w:rsid w:val="002D3B38"/>
    <w:rsid w:val="002E191A"/>
    <w:rsid w:val="002F685D"/>
    <w:rsid w:val="003022F2"/>
    <w:rsid w:val="00307872"/>
    <w:rsid w:val="00351334"/>
    <w:rsid w:val="00354091"/>
    <w:rsid w:val="0036544E"/>
    <w:rsid w:val="00367D5E"/>
    <w:rsid w:val="00372D5D"/>
    <w:rsid w:val="0037555E"/>
    <w:rsid w:val="003806DB"/>
    <w:rsid w:val="003C649C"/>
    <w:rsid w:val="004041BE"/>
    <w:rsid w:val="0041625C"/>
    <w:rsid w:val="00427A55"/>
    <w:rsid w:val="00444665"/>
    <w:rsid w:val="00460875"/>
    <w:rsid w:val="00475677"/>
    <w:rsid w:val="00485749"/>
    <w:rsid w:val="00486007"/>
    <w:rsid w:val="004860E1"/>
    <w:rsid w:val="004B3C65"/>
    <w:rsid w:val="004D166A"/>
    <w:rsid w:val="004D31CD"/>
    <w:rsid w:val="004D636A"/>
    <w:rsid w:val="004E684E"/>
    <w:rsid w:val="004F33DC"/>
    <w:rsid w:val="004F58E9"/>
    <w:rsid w:val="005077E8"/>
    <w:rsid w:val="00512AEA"/>
    <w:rsid w:val="00523203"/>
    <w:rsid w:val="00526C83"/>
    <w:rsid w:val="0055775F"/>
    <w:rsid w:val="00573E04"/>
    <w:rsid w:val="00575471"/>
    <w:rsid w:val="0058238A"/>
    <w:rsid w:val="00587B94"/>
    <w:rsid w:val="005901D4"/>
    <w:rsid w:val="005A7AD0"/>
    <w:rsid w:val="005D63E2"/>
    <w:rsid w:val="005E7D20"/>
    <w:rsid w:val="005F7A4E"/>
    <w:rsid w:val="006078E7"/>
    <w:rsid w:val="0062299F"/>
    <w:rsid w:val="006254CA"/>
    <w:rsid w:val="00640F3D"/>
    <w:rsid w:val="00650DE6"/>
    <w:rsid w:val="00662722"/>
    <w:rsid w:val="00662D9A"/>
    <w:rsid w:val="0067408F"/>
    <w:rsid w:val="006A0BAF"/>
    <w:rsid w:val="006B5CE2"/>
    <w:rsid w:val="006C5F8F"/>
    <w:rsid w:val="006D1953"/>
    <w:rsid w:val="006D5751"/>
    <w:rsid w:val="006D61FB"/>
    <w:rsid w:val="006F3141"/>
    <w:rsid w:val="007000BB"/>
    <w:rsid w:val="00704E57"/>
    <w:rsid w:val="00723261"/>
    <w:rsid w:val="00724997"/>
    <w:rsid w:val="00726DCC"/>
    <w:rsid w:val="00727195"/>
    <w:rsid w:val="0075605B"/>
    <w:rsid w:val="007666FC"/>
    <w:rsid w:val="00774D63"/>
    <w:rsid w:val="00781BD6"/>
    <w:rsid w:val="00781DBE"/>
    <w:rsid w:val="00796738"/>
    <w:rsid w:val="007A078F"/>
    <w:rsid w:val="007C0755"/>
    <w:rsid w:val="007E3E62"/>
    <w:rsid w:val="0081022C"/>
    <w:rsid w:val="00812D56"/>
    <w:rsid w:val="0082205B"/>
    <w:rsid w:val="00822263"/>
    <w:rsid w:val="008445B8"/>
    <w:rsid w:val="00846814"/>
    <w:rsid w:val="00853690"/>
    <w:rsid w:val="00861029"/>
    <w:rsid w:val="008610E6"/>
    <w:rsid w:val="0086280B"/>
    <w:rsid w:val="0089308B"/>
    <w:rsid w:val="008F361F"/>
    <w:rsid w:val="008F3C00"/>
    <w:rsid w:val="0090135E"/>
    <w:rsid w:val="0092023C"/>
    <w:rsid w:val="009261F1"/>
    <w:rsid w:val="009270DC"/>
    <w:rsid w:val="00942D90"/>
    <w:rsid w:val="00960810"/>
    <w:rsid w:val="00962755"/>
    <w:rsid w:val="00964516"/>
    <w:rsid w:val="00984F86"/>
    <w:rsid w:val="009A59AA"/>
    <w:rsid w:val="009B6889"/>
    <w:rsid w:val="009C542A"/>
    <w:rsid w:val="009C7A76"/>
    <w:rsid w:val="009D141F"/>
    <w:rsid w:val="009E38BE"/>
    <w:rsid w:val="009E52B8"/>
    <w:rsid w:val="00A012A3"/>
    <w:rsid w:val="00A26198"/>
    <w:rsid w:val="00A2644D"/>
    <w:rsid w:val="00A37429"/>
    <w:rsid w:val="00A507C7"/>
    <w:rsid w:val="00A54A7B"/>
    <w:rsid w:val="00A62D4C"/>
    <w:rsid w:val="00A64CD0"/>
    <w:rsid w:val="00A83FB8"/>
    <w:rsid w:val="00A856E9"/>
    <w:rsid w:val="00A96BBC"/>
    <w:rsid w:val="00AA78A1"/>
    <w:rsid w:val="00AB08DE"/>
    <w:rsid w:val="00AC33B1"/>
    <w:rsid w:val="00AD250C"/>
    <w:rsid w:val="00AF40D8"/>
    <w:rsid w:val="00B31B79"/>
    <w:rsid w:val="00B6292D"/>
    <w:rsid w:val="00B74093"/>
    <w:rsid w:val="00BB26A5"/>
    <w:rsid w:val="00BB512D"/>
    <w:rsid w:val="00BB5BA1"/>
    <w:rsid w:val="00BB7C04"/>
    <w:rsid w:val="00BD2FFB"/>
    <w:rsid w:val="00BE5140"/>
    <w:rsid w:val="00BF5C7B"/>
    <w:rsid w:val="00C03141"/>
    <w:rsid w:val="00C14CFF"/>
    <w:rsid w:val="00C454C3"/>
    <w:rsid w:val="00C5639E"/>
    <w:rsid w:val="00C60E75"/>
    <w:rsid w:val="00C652B7"/>
    <w:rsid w:val="00C9789D"/>
    <w:rsid w:val="00CD629F"/>
    <w:rsid w:val="00D01FD0"/>
    <w:rsid w:val="00D32BE1"/>
    <w:rsid w:val="00D33FF7"/>
    <w:rsid w:val="00D41763"/>
    <w:rsid w:val="00D45AE7"/>
    <w:rsid w:val="00D47393"/>
    <w:rsid w:val="00D543D9"/>
    <w:rsid w:val="00D65DCE"/>
    <w:rsid w:val="00D70029"/>
    <w:rsid w:val="00D80426"/>
    <w:rsid w:val="00D8364F"/>
    <w:rsid w:val="00D85BC9"/>
    <w:rsid w:val="00DA0B74"/>
    <w:rsid w:val="00DA4DF2"/>
    <w:rsid w:val="00DA783D"/>
    <w:rsid w:val="00DC0BA7"/>
    <w:rsid w:val="00DC2404"/>
    <w:rsid w:val="00DC25FC"/>
    <w:rsid w:val="00DC5698"/>
    <w:rsid w:val="00DC677B"/>
    <w:rsid w:val="00DD556D"/>
    <w:rsid w:val="00DF0FB5"/>
    <w:rsid w:val="00E06BA9"/>
    <w:rsid w:val="00E10990"/>
    <w:rsid w:val="00E117E2"/>
    <w:rsid w:val="00E20832"/>
    <w:rsid w:val="00E307A8"/>
    <w:rsid w:val="00E35358"/>
    <w:rsid w:val="00E46D3C"/>
    <w:rsid w:val="00E84B33"/>
    <w:rsid w:val="00E86209"/>
    <w:rsid w:val="00E91F9E"/>
    <w:rsid w:val="00EA195D"/>
    <w:rsid w:val="00EB5F79"/>
    <w:rsid w:val="00EC7531"/>
    <w:rsid w:val="00EE059D"/>
    <w:rsid w:val="00EE0A8F"/>
    <w:rsid w:val="00F12189"/>
    <w:rsid w:val="00F20C00"/>
    <w:rsid w:val="00F229A2"/>
    <w:rsid w:val="00F453A7"/>
    <w:rsid w:val="00F5530A"/>
    <w:rsid w:val="00F604AD"/>
    <w:rsid w:val="00F65619"/>
    <w:rsid w:val="00F70DC8"/>
    <w:rsid w:val="00F7155F"/>
    <w:rsid w:val="00F76ADE"/>
    <w:rsid w:val="00F76EBB"/>
    <w:rsid w:val="00F7775F"/>
    <w:rsid w:val="00F823B9"/>
    <w:rsid w:val="00F82683"/>
    <w:rsid w:val="00F91A56"/>
    <w:rsid w:val="00FA0CE0"/>
    <w:rsid w:val="00FA5569"/>
    <w:rsid w:val="00FA75CA"/>
    <w:rsid w:val="00FB3830"/>
    <w:rsid w:val="00FB3CD8"/>
    <w:rsid w:val="00FB597F"/>
    <w:rsid w:val="00FC2899"/>
    <w:rsid w:val="00FC505C"/>
    <w:rsid w:val="00FC5BCD"/>
    <w:rsid w:val="00FD6824"/>
    <w:rsid w:val="00FE63A9"/>
    <w:rsid w:val="00FF0145"/>
    <w:rsid w:val="00FF76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5F79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autoRedefine/>
    <w:qFormat/>
    <w:rsid w:val="00EB5F79"/>
    <w:pPr>
      <w:keepNext/>
      <w:keepLines/>
      <w:numPr>
        <w:numId w:val="1"/>
      </w:numPr>
      <w:adjustRightInd w:val="0"/>
      <w:snapToGrid w:val="0"/>
      <w:outlineLvl w:val="0"/>
    </w:pPr>
    <w:rPr>
      <w:rFonts w:eastAsia="黑体"/>
      <w:b/>
      <w:bCs/>
      <w:kern w:val="44"/>
      <w:sz w:val="24"/>
      <w:szCs w:val="44"/>
    </w:rPr>
  </w:style>
  <w:style w:type="paragraph" w:styleId="2">
    <w:name w:val="heading 2"/>
    <w:basedOn w:val="a"/>
    <w:next w:val="a"/>
    <w:autoRedefine/>
    <w:qFormat/>
    <w:rsid w:val="008445B8"/>
    <w:pPr>
      <w:keepNext/>
      <w:keepLines/>
      <w:numPr>
        <w:ilvl w:val="1"/>
        <w:numId w:val="1"/>
      </w:numPr>
      <w:adjustRightInd w:val="0"/>
      <w:snapToGrid w:val="0"/>
      <w:outlineLvl w:val="1"/>
    </w:pPr>
    <w:rPr>
      <w:rFonts w:ascii="宋体" w:hAnsi="宋体"/>
      <w:bCs/>
      <w:szCs w:val="21"/>
    </w:rPr>
  </w:style>
  <w:style w:type="paragraph" w:styleId="3">
    <w:name w:val="heading 3"/>
    <w:basedOn w:val="a"/>
    <w:next w:val="a"/>
    <w:link w:val="3Char"/>
    <w:autoRedefine/>
    <w:qFormat/>
    <w:rsid w:val="005901D4"/>
    <w:pPr>
      <w:keepNext/>
      <w:keepLines/>
      <w:numPr>
        <w:ilvl w:val="2"/>
        <w:numId w:val="1"/>
      </w:numPr>
      <w:adjustRightInd w:val="0"/>
      <w:snapToGrid w:val="0"/>
      <w:outlineLvl w:val="2"/>
    </w:pPr>
    <w:rPr>
      <w:rFonts w:ascii="宋体" w:hAnsi="宋体"/>
      <w:bCs/>
      <w:szCs w:val="21"/>
    </w:rPr>
  </w:style>
  <w:style w:type="paragraph" w:styleId="4">
    <w:name w:val="heading 4"/>
    <w:basedOn w:val="a"/>
    <w:next w:val="a"/>
    <w:autoRedefine/>
    <w:qFormat/>
    <w:rsid w:val="00274B25"/>
    <w:pPr>
      <w:keepNext/>
      <w:keepLines/>
      <w:numPr>
        <w:ilvl w:val="3"/>
        <w:numId w:val="1"/>
      </w:numPr>
      <w:adjustRightInd w:val="0"/>
      <w:snapToGrid w:val="0"/>
      <w:outlineLvl w:val="3"/>
    </w:pPr>
    <w:rPr>
      <w:rFonts w:ascii="宋体" w:hAnsi="宋体"/>
      <w:bCs/>
      <w:szCs w:val="21"/>
    </w:rPr>
  </w:style>
  <w:style w:type="paragraph" w:styleId="5">
    <w:name w:val="heading 5"/>
    <w:basedOn w:val="a"/>
    <w:next w:val="a"/>
    <w:qFormat/>
    <w:rsid w:val="00EB5F79"/>
    <w:pPr>
      <w:keepNext/>
      <w:keepLines/>
      <w:numPr>
        <w:ilvl w:val="4"/>
        <w:numId w:val="1"/>
      </w:numPr>
      <w:adjustRightInd w:val="0"/>
      <w:snapToGrid w:val="0"/>
      <w:outlineLvl w:val="4"/>
    </w:pPr>
    <w:rPr>
      <w:rFonts w:eastAsia="黑体"/>
      <w:b/>
      <w:bCs/>
      <w:sz w:val="24"/>
      <w:szCs w:val="28"/>
    </w:rPr>
  </w:style>
  <w:style w:type="paragraph" w:styleId="6">
    <w:name w:val="heading 6"/>
    <w:basedOn w:val="a"/>
    <w:next w:val="a"/>
    <w:autoRedefine/>
    <w:qFormat/>
    <w:rsid w:val="00AD250C"/>
    <w:pPr>
      <w:keepNext/>
      <w:keepLines/>
      <w:numPr>
        <w:ilvl w:val="5"/>
        <w:numId w:val="1"/>
      </w:numPr>
      <w:adjustRightInd w:val="0"/>
      <w:snapToGrid w:val="0"/>
      <w:outlineLvl w:val="5"/>
    </w:pPr>
    <w:rPr>
      <w:rFonts w:ascii="宋体" w:hAnsi="宋体"/>
      <w:bCs/>
      <w:szCs w:val="21"/>
    </w:rPr>
  </w:style>
  <w:style w:type="paragraph" w:styleId="7">
    <w:name w:val="heading 7"/>
    <w:basedOn w:val="a"/>
    <w:next w:val="a"/>
    <w:qFormat/>
    <w:rsid w:val="00EB5F79"/>
    <w:pPr>
      <w:keepNext/>
      <w:keepLines/>
      <w:numPr>
        <w:ilvl w:val="6"/>
        <w:numId w:val="1"/>
      </w:numPr>
      <w:adjustRightInd w:val="0"/>
      <w:snapToGrid w:val="0"/>
      <w:outlineLvl w:val="6"/>
    </w:pPr>
    <w:rPr>
      <w:rFonts w:eastAsia="黑体"/>
      <w:b/>
      <w:bCs/>
      <w:sz w:val="24"/>
    </w:rPr>
  </w:style>
  <w:style w:type="paragraph" w:styleId="8">
    <w:name w:val="heading 8"/>
    <w:basedOn w:val="a"/>
    <w:next w:val="a"/>
    <w:autoRedefine/>
    <w:qFormat/>
    <w:rsid w:val="00DA783D"/>
    <w:pPr>
      <w:keepNext/>
      <w:keepLines/>
      <w:numPr>
        <w:ilvl w:val="7"/>
        <w:numId w:val="1"/>
      </w:numPr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EB5F79"/>
    <w:pPr>
      <w:shd w:val="clear" w:color="auto" w:fill="000080"/>
    </w:pPr>
  </w:style>
  <w:style w:type="table" w:styleId="a4">
    <w:name w:val="Table Grid"/>
    <w:basedOn w:val="a1"/>
    <w:rsid w:val="00EB5F7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样式1"/>
    <w:basedOn w:val="4"/>
    <w:autoRedefine/>
    <w:rsid w:val="00EB5F79"/>
    <w:pPr>
      <w:numPr>
        <w:numId w:val="2"/>
      </w:numPr>
      <w:adjustRightInd/>
      <w:snapToGrid/>
      <w:spacing w:before="280" w:after="290" w:line="376" w:lineRule="auto"/>
    </w:pPr>
    <w:rPr>
      <w:sz w:val="28"/>
    </w:rPr>
  </w:style>
  <w:style w:type="character" w:styleId="a5">
    <w:name w:val="Hyperlink"/>
    <w:basedOn w:val="a0"/>
    <w:rsid w:val="00EB5F79"/>
    <w:rPr>
      <w:color w:val="0000FF"/>
      <w:u w:val="single"/>
    </w:rPr>
  </w:style>
  <w:style w:type="character" w:customStyle="1" w:styleId="3Char">
    <w:name w:val="标题 3 Char"/>
    <w:basedOn w:val="a0"/>
    <w:link w:val="3"/>
    <w:rsid w:val="005901D4"/>
    <w:rPr>
      <w:rFonts w:ascii="宋体" w:hAnsi="宋体"/>
      <w:bCs/>
      <w:kern w:val="2"/>
      <w:sz w:val="21"/>
      <w:szCs w:val="21"/>
    </w:rPr>
  </w:style>
  <w:style w:type="character" w:styleId="a6">
    <w:name w:val="FollowedHyperlink"/>
    <w:basedOn w:val="a0"/>
    <w:rsid w:val="00EB5F79"/>
    <w:rPr>
      <w:color w:val="800080"/>
      <w:u w:val="single"/>
    </w:rPr>
  </w:style>
  <w:style w:type="paragraph" w:styleId="a7">
    <w:name w:val="Body Text"/>
    <w:basedOn w:val="a"/>
    <w:rsid w:val="00EB5F79"/>
    <w:pPr>
      <w:spacing w:after="120"/>
    </w:pPr>
  </w:style>
  <w:style w:type="character" w:styleId="a8">
    <w:name w:val="annotation reference"/>
    <w:basedOn w:val="a0"/>
    <w:semiHidden/>
    <w:rsid w:val="00EB5F79"/>
    <w:rPr>
      <w:sz w:val="21"/>
      <w:szCs w:val="21"/>
    </w:rPr>
  </w:style>
  <w:style w:type="paragraph" w:styleId="a9">
    <w:name w:val="annotation text"/>
    <w:basedOn w:val="a"/>
    <w:semiHidden/>
    <w:rsid w:val="00EB5F79"/>
    <w:pPr>
      <w:jc w:val="left"/>
    </w:pPr>
  </w:style>
  <w:style w:type="paragraph" w:styleId="aa">
    <w:name w:val="annotation subject"/>
    <w:basedOn w:val="a9"/>
    <w:next w:val="a9"/>
    <w:semiHidden/>
    <w:rsid w:val="00EB5F79"/>
    <w:rPr>
      <w:b/>
      <w:bCs/>
    </w:rPr>
  </w:style>
  <w:style w:type="paragraph" w:styleId="ab">
    <w:name w:val="Balloon Text"/>
    <w:basedOn w:val="a"/>
    <w:semiHidden/>
    <w:rsid w:val="00EB5F79"/>
    <w:rPr>
      <w:sz w:val="18"/>
      <w:szCs w:val="18"/>
    </w:rPr>
  </w:style>
  <w:style w:type="paragraph" w:styleId="ac">
    <w:name w:val="header"/>
    <w:basedOn w:val="a"/>
    <w:link w:val="Char"/>
    <w:rsid w:val="00726D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c"/>
    <w:rsid w:val="00726DCC"/>
    <w:rPr>
      <w:kern w:val="2"/>
      <w:sz w:val="18"/>
      <w:szCs w:val="18"/>
    </w:rPr>
  </w:style>
  <w:style w:type="paragraph" w:styleId="ad">
    <w:name w:val="footer"/>
    <w:basedOn w:val="a"/>
    <w:link w:val="Char0"/>
    <w:rsid w:val="00726D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d"/>
    <w:rsid w:val="00726DCC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2810;&#32423;&#26631;&#39064;&#26684;&#2433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多级标题格式.dot</Template>
  <TotalTime>266</TotalTime>
  <Pages>4</Pages>
  <Words>299</Words>
  <Characters>1707</Characters>
  <Application>Microsoft Office Word</Application>
  <DocSecurity>0</DocSecurity>
  <Lines>14</Lines>
  <Paragraphs>4</Paragraphs>
  <ScaleCrop>false</ScaleCrop>
  <Company>Rising</Company>
  <LinksUpToDate>false</LinksUpToDate>
  <CharactersWithSpaces>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Windows 用户</dc:creator>
  <cp:lastModifiedBy>Microsoft</cp:lastModifiedBy>
  <cp:revision>363</cp:revision>
  <dcterms:created xsi:type="dcterms:W3CDTF">2013-04-12T02:33:00Z</dcterms:created>
  <dcterms:modified xsi:type="dcterms:W3CDTF">2013-04-12T08:44:00Z</dcterms:modified>
</cp:coreProperties>
</file>